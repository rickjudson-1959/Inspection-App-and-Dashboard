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685" w:type="dxa"/>
        <w:jc w:val="center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595"/>
        <w:gridCol w:w="4410"/>
        <w:gridCol w:w="1809"/>
        <w:gridCol w:w="1620"/>
        <w:gridCol w:w="2251"/>
      </w:tblGrid>
      <w:tr w:rsidR="00A319C4" w14:paraId="6730993B" w14:textId="77777777" w:rsidTr="009422AD">
        <w:trPr>
          <w:trHeight w:val="576"/>
          <w:tblHeader/>
          <w:jc w:val="center"/>
        </w:trPr>
        <w:tc>
          <w:tcPr>
            <w:tcW w:w="13685" w:type="dxa"/>
            <w:gridSpan w:val="5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0206E34" w14:textId="3AB78DD8" w:rsidR="00A319C4" w:rsidRPr="00A319C4" w:rsidRDefault="00CE5C00" w:rsidP="009422AD">
            <w:pPr>
              <w:pStyle w:val="Heading1"/>
            </w:pPr>
            <w:r>
              <w:t xml:space="preserve">     </w:t>
            </w:r>
            <w:proofErr w:type="spellStart"/>
            <w:r w:rsidR="002160AB">
              <w:t>Areion</w:t>
            </w:r>
            <w:proofErr w:type="spellEnd"/>
            <w:r w:rsidR="002160AB">
              <w:t xml:space="preserve"> Ventures Inc.</w:t>
            </w:r>
            <w:r w:rsidR="009422AD">
              <w:t xml:space="preserve"> – SIGNATURE LOG</w:t>
            </w:r>
          </w:p>
        </w:tc>
      </w:tr>
      <w:tr w:rsidR="009422AD" w14:paraId="15194E00" w14:textId="77777777" w:rsidTr="00152D44">
        <w:trPr>
          <w:trHeight w:val="385"/>
          <w:tblHeader/>
          <w:jc w:val="center"/>
        </w:trPr>
        <w:tc>
          <w:tcPr>
            <w:tcW w:w="9814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999999"/>
              <w:right w:val="single" w:sz="4" w:space="0" w:color="808080"/>
            </w:tcBorders>
            <w:shd w:val="clear" w:color="auto" w:fill="auto"/>
            <w:vAlign w:val="center"/>
          </w:tcPr>
          <w:p w14:paraId="383ED2E3" w14:textId="70857FDA" w:rsidR="009422AD" w:rsidRPr="009422AD" w:rsidRDefault="009422AD" w:rsidP="00096B57">
            <w:pPr>
              <w:pStyle w:val="Heading2"/>
              <w:rPr>
                <w:rFonts w:ascii="Arial" w:hAnsi="Arial" w:cs="Arial"/>
                <w:sz w:val="24"/>
              </w:rPr>
            </w:pPr>
            <w:r w:rsidRPr="009422AD">
              <w:rPr>
                <w:sz w:val="24"/>
              </w:rPr>
              <w:t xml:space="preserve">Project:      </w:t>
            </w:r>
            <w:r w:rsidR="002160AB">
              <w:rPr>
                <w:rFonts w:ascii="Arial" w:hAnsi="Arial" w:cs="Arial"/>
                <w:sz w:val="24"/>
              </w:rPr>
              <w:t>AEGS Pipeline</w:t>
            </w:r>
            <w:bookmarkStart w:id="0" w:name="_GoBack"/>
            <w:bookmarkEnd w:id="0"/>
          </w:p>
        </w:tc>
        <w:tc>
          <w:tcPr>
            <w:tcW w:w="1620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D2D1532" w14:textId="34C6273C" w:rsidR="009422AD" w:rsidRPr="001750D9" w:rsidRDefault="009422AD" w:rsidP="00EF29E7">
            <w:pPr>
              <w:pStyle w:val="Heading2"/>
              <w:rPr>
                <w:szCs w:val="18"/>
              </w:rPr>
            </w:pPr>
            <w:r w:rsidRPr="001750D9">
              <w:rPr>
                <w:szCs w:val="18"/>
              </w:rPr>
              <w:t>Date:</w:t>
            </w:r>
          </w:p>
        </w:tc>
        <w:tc>
          <w:tcPr>
            <w:tcW w:w="2251" w:type="dxa"/>
            <w:tcBorders>
              <w:top w:val="single" w:sz="8" w:space="0" w:color="808080"/>
              <w:bottom w:val="single" w:sz="4" w:space="0" w:color="808080"/>
              <w:right w:val="single" w:sz="4" w:space="0" w:color="999999"/>
            </w:tcBorders>
            <w:shd w:val="clear" w:color="auto" w:fill="auto"/>
            <w:vAlign w:val="center"/>
          </w:tcPr>
          <w:p w14:paraId="25930AFD" w14:textId="46968DF0" w:rsidR="00C268B4" w:rsidRPr="001750D9" w:rsidRDefault="00C7319E" w:rsidP="00C731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 6, 2017</w:t>
            </w:r>
          </w:p>
        </w:tc>
      </w:tr>
      <w:tr w:rsidR="00A319C4" w14:paraId="19058568" w14:textId="77777777" w:rsidTr="009422AD">
        <w:trPr>
          <w:trHeight w:val="305"/>
          <w:tblHeader/>
          <w:jc w:val="center"/>
        </w:trPr>
        <w:tc>
          <w:tcPr>
            <w:tcW w:w="13685" w:type="dxa"/>
            <w:gridSpan w:val="5"/>
            <w:tcBorders>
              <w:top w:val="single" w:sz="4" w:space="0" w:color="999999"/>
              <w:bottom w:val="single" w:sz="4" w:space="0" w:color="808080"/>
            </w:tcBorders>
            <w:shd w:val="clear" w:color="auto" w:fill="auto"/>
            <w:vAlign w:val="center"/>
          </w:tcPr>
          <w:p w14:paraId="5208071B" w14:textId="7171B809" w:rsidR="00A319C4" w:rsidRPr="001750D9" w:rsidRDefault="00A319C4" w:rsidP="00EF29E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13998BC5" w14:textId="77777777" w:rsidTr="009422AD">
        <w:trPr>
          <w:trHeight w:val="323"/>
          <w:tblHeader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3DB9E28" w14:textId="77777777" w:rsidR="007B25F8" w:rsidRPr="001750D9" w:rsidRDefault="007B25F8" w:rsidP="0002345E">
            <w:pPr>
              <w:pStyle w:val="Tableheading"/>
              <w:rPr>
                <w:szCs w:val="18"/>
              </w:rPr>
            </w:pPr>
            <w:r w:rsidRPr="001750D9">
              <w:rPr>
                <w:szCs w:val="18"/>
              </w:rPr>
              <w:t>Name (Print)</w:t>
            </w: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B4F20ED" w14:textId="77777777" w:rsidR="007B25F8" w:rsidRPr="001750D9" w:rsidRDefault="007B25F8" w:rsidP="0002345E">
            <w:pPr>
              <w:pStyle w:val="Tableheading"/>
              <w:rPr>
                <w:szCs w:val="18"/>
              </w:rPr>
            </w:pPr>
            <w:r w:rsidRPr="001750D9">
              <w:rPr>
                <w:szCs w:val="18"/>
              </w:rPr>
              <w:t>Signature</w:t>
            </w: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5AEE702" w14:textId="012B09AB" w:rsidR="007B25F8" w:rsidRPr="001750D9" w:rsidRDefault="009422AD" w:rsidP="0002345E">
            <w:pPr>
              <w:pStyle w:val="Tableheading"/>
              <w:rPr>
                <w:szCs w:val="18"/>
              </w:rPr>
            </w:pPr>
            <w:r>
              <w:rPr>
                <w:szCs w:val="18"/>
              </w:rPr>
              <w:t>Initials</w:t>
            </w: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1E1196E" w14:textId="77777777" w:rsidR="007B25F8" w:rsidRPr="001750D9" w:rsidRDefault="007B25F8" w:rsidP="0002345E">
            <w:pPr>
              <w:pStyle w:val="Tableheading"/>
              <w:rPr>
                <w:szCs w:val="18"/>
              </w:rPr>
            </w:pPr>
            <w:r w:rsidRPr="001750D9">
              <w:rPr>
                <w:szCs w:val="18"/>
              </w:rPr>
              <w:t>Title</w:t>
            </w:r>
          </w:p>
        </w:tc>
      </w:tr>
      <w:tr w:rsidR="007B25F8" w14:paraId="40EB5FA0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93D33F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1BC0B9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BD52D2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1F256C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5BE9AA9F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C04A3A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EC696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93DE66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C7A3F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04986A35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436D9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CF9C1B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A4B3BE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90444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46683258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2F23E1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806A85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834CDB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282D8C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18CBEBFF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6035AF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F83AA3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EE64AA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98CBB6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057D9AEA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29583F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2B5515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BEB90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389A20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5A1E97DE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ACBBF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B35B4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C19241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148AD3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5ECE5DED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B509F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C65A1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E3B8F7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3BAFA6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5741EEAB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F6393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FDF74D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053CA1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F3EFC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443CBBDD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6E065E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F6FB5E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164056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AEC80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551061F1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FFE8C5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91C57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50BE98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ACA3B0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4DD73979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A8B912" w14:textId="77777777" w:rsidR="007B25F8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  <w:p w14:paraId="56D09312" w14:textId="77777777" w:rsidR="009422AD" w:rsidRDefault="009422AD" w:rsidP="00614BD7">
            <w:pPr>
              <w:rPr>
                <w:rFonts w:ascii="Tahoma" w:hAnsi="Tahoma"/>
                <w:sz w:val="18"/>
                <w:szCs w:val="18"/>
              </w:rPr>
            </w:pPr>
          </w:p>
          <w:p w14:paraId="708A2D92" w14:textId="77777777" w:rsidR="009422AD" w:rsidRPr="001750D9" w:rsidRDefault="009422AD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031DC6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99DF6B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1CBEFA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7B25F8" w14:paraId="7B48A780" w14:textId="77777777" w:rsidTr="009422AD">
        <w:trPr>
          <w:trHeight w:val="576"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1E978C" w14:textId="77777777" w:rsidR="007B25F8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  <w:p w14:paraId="1AA707D6" w14:textId="77777777" w:rsidR="009422AD" w:rsidRDefault="009422AD" w:rsidP="00614BD7">
            <w:pPr>
              <w:rPr>
                <w:rFonts w:ascii="Tahoma" w:hAnsi="Tahoma"/>
                <w:sz w:val="18"/>
                <w:szCs w:val="18"/>
              </w:rPr>
            </w:pPr>
          </w:p>
          <w:p w14:paraId="54C4C570" w14:textId="77777777" w:rsidR="009422AD" w:rsidRPr="001750D9" w:rsidRDefault="009422AD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D74031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C65DDC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387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0B9464" w14:textId="77777777" w:rsidR="007B25F8" w:rsidRPr="001750D9" w:rsidRDefault="007B25F8" w:rsidP="00614BD7">
            <w:pPr>
              <w:rPr>
                <w:rFonts w:ascii="Tahoma" w:hAnsi="Tahoma"/>
                <w:sz w:val="18"/>
                <w:szCs w:val="18"/>
              </w:rPr>
            </w:pPr>
          </w:p>
        </w:tc>
      </w:tr>
    </w:tbl>
    <w:p w14:paraId="7AD3DDB8" w14:textId="77777777" w:rsidR="00AC4EAC" w:rsidRDefault="00AC4EAC" w:rsidP="007722C2"/>
    <w:sectPr w:rsidR="00AC4EAC" w:rsidSect="009422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720" w:right="72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F5947" w14:textId="77777777" w:rsidR="00802EE2" w:rsidRDefault="00802EE2">
      <w:r>
        <w:separator/>
      </w:r>
    </w:p>
  </w:endnote>
  <w:endnote w:type="continuationSeparator" w:id="0">
    <w:p w14:paraId="73575E36" w14:textId="77777777" w:rsidR="00802EE2" w:rsidRDefault="0080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F26A2" w14:textId="77777777" w:rsidR="00E0214C" w:rsidRDefault="00E021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DD22D" w14:textId="77777777" w:rsidR="00E0214C" w:rsidRDefault="00E021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34BFF" w14:textId="77777777" w:rsidR="00E0214C" w:rsidRDefault="00E021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BA5459" w14:textId="77777777" w:rsidR="00802EE2" w:rsidRDefault="00802EE2">
      <w:r>
        <w:separator/>
      </w:r>
    </w:p>
  </w:footnote>
  <w:footnote w:type="continuationSeparator" w:id="0">
    <w:p w14:paraId="76657DE0" w14:textId="77777777" w:rsidR="00802EE2" w:rsidRDefault="0080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64697" w14:textId="77777777" w:rsidR="00E0214C" w:rsidRDefault="00E021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B43C1" w14:textId="7466CD27" w:rsidR="00E0214C" w:rsidRDefault="00E0214C">
    <w:pPr>
      <w:pStyle w:val="Header"/>
    </w:pPr>
    <w:r>
      <w:ptab w:relativeTo="margin" w:alignment="center" w:leader="none"/>
    </w:r>
    <w:r>
      <w:ptab w:relativeTo="margin" w:alignment="right" w:leader="none"/>
    </w:r>
    <w:r>
      <w:rPr>
        <w:noProof/>
        <w:lang w:eastAsia="en-US"/>
      </w:rPr>
      <w:drawing>
        <wp:inline distT="0" distB="0" distL="0" distR="0" wp14:anchorId="26D94921" wp14:editId="06FBA0D7">
          <wp:extent cx="1935798" cy="390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embina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864" cy="400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A60C8F" w14:textId="77777777" w:rsidR="00E0214C" w:rsidRDefault="00E021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C4CAC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3DF"/>
    <w:rsid w:val="00001157"/>
    <w:rsid w:val="00001CE6"/>
    <w:rsid w:val="00005F26"/>
    <w:rsid w:val="00007FF7"/>
    <w:rsid w:val="00010A32"/>
    <w:rsid w:val="0002345E"/>
    <w:rsid w:val="000257DF"/>
    <w:rsid w:val="00040D8A"/>
    <w:rsid w:val="000418E4"/>
    <w:rsid w:val="000457CC"/>
    <w:rsid w:val="00046444"/>
    <w:rsid w:val="000464E2"/>
    <w:rsid w:val="00046EEC"/>
    <w:rsid w:val="00047101"/>
    <w:rsid w:val="00053CDD"/>
    <w:rsid w:val="00082163"/>
    <w:rsid w:val="000836CA"/>
    <w:rsid w:val="00085586"/>
    <w:rsid w:val="00093925"/>
    <w:rsid w:val="00096B57"/>
    <w:rsid w:val="000B508E"/>
    <w:rsid w:val="000D4885"/>
    <w:rsid w:val="000D5ACA"/>
    <w:rsid w:val="00101182"/>
    <w:rsid w:val="001019CF"/>
    <w:rsid w:val="00104D87"/>
    <w:rsid w:val="00104ECF"/>
    <w:rsid w:val="001156BC"/>
    <w:rsid w:val="001179E9"/>
    <w:rsid w:val="0012187B"/>
    <w:rsid w:val="001420A6"/>
    <w:rsid w:val="00145121"/>
    <w:rsid w:val="001456C6"/>
    <w:rsid w:val="001475FD"/>
    <w:rsid w:val="00153B64"/>
    <w:rsid w:val="00156797"/>
    <w:rsid w:val="001709EC"/>
    <w:rsid w:val="00172500"/>
    <w:rsid w:val="001750D9"/>
    <w:rsid w:val="001853E8"/>
    <w:rsid w:val="0019310F"/>
    <w:rsid w:val="001961F2"/>
    <w:rsid w:val="001C6EFC"/>
    <w:rsid w:val="001D33DF"/>
    <w:rsid w:val="001E2C8C"/>
    <w:rsid w:val="001E4FBF"/>
    <w:rsid w:val="001F2E21"/>
    <w:rsid w:val="001F7EC4"/>
    <w:rsid w:val="002030CA"/>
    <w:rsid w:val="00204B45"/>
    <w:rsid w:val="00207808"/>
    <w:rsid w:val="00212B39"/>
    <w:rsid w:val="00214739"/>
    <w:rsid w:val="002150A3"/>
    <w:rsid w:val="002160AB"/>
    <w:rsid w:val="00221457"/>
    <w:rsid w:val="002435F4"/>
    <w:rsid w:val="00246C46"/>
    <w:rsid w:val="00247585"/>
    <w:rsid w:val="002608D2"/>
    <w:rsid w:val="00261515"/>
    <w:rsid w:val="0026667D"/>
    <w:rsid w:val="00266C0A"/>
    <w:rsid w:val="002736F4"/>
    <w:rsid w:val="0027567D"/>
    <w:rsid w:val="00276056"/>
    <w:rsid w:val="00276527"/>
    <w:rsid w:val="00280AE8"/>
    <w:rsid w:val="00290231"/>
    <w:rsid w:val="00290265"/>
    <w:rsid w:val="002931CB"/>
    <w:rsid w:val="002A5F52"/>
    <w:rsid w:val="002B2A59"/>
    <w:rsid w:val="002B7511"/>
    <w:rsid w:val="002B797C"/>
    <w:rsid w:val="002D7B47"/>
    <w:rsid w:val="002F2359"/>
    <w:rsid w:val="00300539"/>
    <w:rsid w:val="00300640"/>
    <w:rsid w:val="0030395D"/>
    <w:rsid w:val="00304758"/>
    <w:rsid w:val="00310846"/>
    <w:rsid w:val="00321B6F"/>
    <w:rsid w:val="0032437B"/>
    <w:rsid w:val="00331F5B"/>
    <w:rsid w:val="003339D1"/>
    <w:rsid w:val="00334DDE"/>
    <w:rsid w:val="003359D2"/>
    <w:rsid w:val="00337E49"/>
    <w:rsid w:val="0034067B"/>
    <w:rsid w:val="00342296"/>
    <w:rsid w:val="00351694"/>
    <w:rsid w:val="003532B8"/>
    <w:rsid w:val="00353D01"/>
    <w:rsid w:val="00355F33"/>
    <w:rsid w:val="0037280C"/>
    <w:rsid w:val="00375B59"/>
    <w:rsid w:val="00382264"/>
    <w:rsid w:val="00387CD5"/>
    <w:rsid w:val="003935E1"/>
    <w:rsid w:val="003A340F"/>
    <w:rsid w:val="003A69DE"/>
    <w:rsid w:val="003B32F1"/>
    <w:rsid w:val="003C042B"/>
    <w:rsid w:val="003C378B"/>
    <w:rsid w:val="003D1174"/>
    <w:rsid w:val="003E0499"/>
    <w:rsid w:val="003E6280"/>
    <w:rsid w:val="003E7BDB"/>
    <w:rsid w:val="003F0259"/>
    <w:rsid w:val="003F12B8"/>
    <w:rsid w:val="003F38C8"/>
    <w:rsid w:val="003F4A41"/>
    <w:rsid w:val="003F6371"/>
    <w:rsid w:val="003F7BCB"/>
    <w:rsid w:val="0040625F"/>
    <w:rsid w:val="00424D77"/>
    <w:rsid w:val="004306B4"/>
    <w:rsid w:val="00431410"/>
    <w:rsid w:val="00437E6B"/>
    <w:rsid w:val="00445CC1"/>
    <w:rsid w:val="00453E78"/>
    <w:rsid w:val="0045487D"/>
    <w:rsid w:val="00462335"/>
    <w:rsid w:val="00473989"/>
    <w:rsid w:val="004825F4"/>
    <w:rsid w:val="00483349"/>
    <w:rsid w:val="004840C7"/>
    <w:rsid w:val="00494B3D"/>
    <w:rsid w:val="00497755"/>
    <w:rsid w:val="004A1AE5"/>
    <w:rsid w:val="004A4A69"/>
    <w:rsid w:val="004B0ACE"/>
    <w:rsid w:val="004B2034"/>
    <w:rsid w:val="004B374A"/>
    <w:rsid w:val="004B5F62"/>
    <w:rsid w:val="004C0155"/>
    <w:rsid w:val="004D56EE"/>
    <w:rsid w:val="004D648C"/>
    <w:rsid w:val="004D7C57"/>
    <w:rsid w:val="004D7ECB"/>
    <w:rsid w:val="004E3798"/>
    <w:rsid w:val="004E3E92"/>
    <w:rsid w:val="004E3FCD"/>
    <w:rsid w:val="004E4C96"/>
    <w:rsid w:val="004F7964"/>
    <w:rsid w:val="00500FCD"/>
    <w:rsid w:val="00502531"/>
    <w:rsid w:val="00502DAE"/>
    <w:rsid w:val="005037CB"/>
    <w:rsid w:val="00525B05"/>
    <w:rsid w:val="00543131"/>
    <w:rsid w:val="00552F1C"/>
    <w:rsid w:val="00561416"/>
    <w:rsid w:val="00564B0E"/>
    <w:rsid w:val="00572E67"/>
    <w:rsid w:val="00572FB2"/>
    <w:rsid w:val="00585E51"/>
    <w:rsid w:val="00587108"/>
    <w:rsid w:val="00590844"/>
    <w:rsid w:val="00595A63"/>
    <w:rsid w:val="00595D41"/>
    <w:rsid w:val="005A1CF0"/>
    <w:rsid w:val="005B5D04"/>
    <w:rsid w:val="005C7BA6"/>
    <w:rsid w:val="005D3545"/>
    <w:rsid w:val="005D7632"/>
    <w:rsid w:val="005E7B28"/>
    <w:rsid w:val="00605714"/>
    <w:rsid w:val="0060684A"/>
    <w:rsid w:val="006074B3"/>
    <w:rsid w:val="00613338"/>
    <w:rsid w:val="00614BD7"/>
    <w:rsid w:val="0061508E"/>
    <w:rsid w:val="00625138"/>
    <w:rsid w:val="006320F7"/>
    <w:rsid w:val="00637BE8"/>
    <w:rsid w:val="00645605"/>
    <w:rsid w:val="00646817"/>
    <w:rsid w:val="00650392"/>
    <w:rsid w:val="00654F2F"/>
    <w:rsid w:val="00657310"/>
    <w:rsid w:val="00661F37"/>
    <w:rsid w:val="0067038E"/>
    <w:rsid w:val="00673645"/>
    <w:rsid w:val="00674BBD"/>
    <w:rsid w:val="00677843"/>
    <w:rsid w:val="00692F00"/>
    <w:rsid w:val="006A7302"/>
    <w:rsid w:val="006B0325"/>
    <w:rsid w:val="006B2374"/>
    <w:rsid w:val="006C039B"/>
    <w:rsid w:val="006C607A"/>
    <w:rsid w:val="006C799B"/>
    <w:rsid w:val="006D3E46"/>
    <w:rsid w:val="006D5725"/>
    <w:rsid w:val="006E1340"/>
    <w:rsid w:val="006F51EB"/>
    <w:rsid w:val="006F5D58"/>
    <w:rsid w:val="00707486"/>
    <w:rsid w:val="00711816"/>
    <w:rsid w:val="00724274"/>
    <w:rsid w:val="007317BC"/>
    <w:rsid w:val="0073305A"/>
    <w:rsid w:val="00753C23"/>
    <w:rsid w:val="007722C2"/>
    <w:rsid w:val="0079164A"/>
    <w:rsid w:val="007935EE"/>
    <w:rsid w:val="007A7364"/>
    <w:rsid w:val="007B25F8"/>
    <w:rsid w:val="007C06E5"/>
    <w:rsid w:val="007C332F"/>
    <w:rsid w:val="007C66DA"/>
    <w:rsid w:val="007E1168"/>
    <w:rsid w:val="007E185B"/>
    <w:rsid w:val="007E4B1A"/>
    <w:rsid w:val="007F6479"/>
    <w:rsid w:val="00802EE2"/>
    <w:rsid w:val="008041CD"/>
    <w:rsid w:val="008063A6"/>
    <w:rsid w:val="0081072D"/>
    <w:rsid w:val="00810CE2"/>
    <w:rsid w:val="00813380"/>
    <w:rsid w:val="00820488"/>
    <w:rsid w:val="00820FBA"/>
    <w:rsid w:val="00825311"/>
    <w:rsid w:val="00827B0F"/>
    <w:rsid w:val="00830062"/>
    <w:rsid w:val="008308BA"/>
    <w:rsid w:val="00835688"/>
    <w:rsid w:val="00835CBA"/>
    <w:rsid w:val="00850555"/>
    <w:rsid w:val="0085226A"/>
    <w:rsid w:val="008621D4"/>
    <w:rsid w:val="00866161"/>
    <w:rsid w:val="00871957"/>
    <w:rsid w:val="00871B75"/>
    <w:rsid w:val="00884F3F"/>
    <w:rsid w:val="0088571E"/>
    <w:rsid w:val="00886D2B"/>
    <w:rsid w:val="008A3AA2"/>
    <w:rsid w:val="008B02FB"/>
    <w:rsid w:val="008C4BD4"/>
    <w:rsid w:val="008C7B5C"/>
    <w:rsid w:val="008D462C"/>
    <w:rsid w:val="008F1C35"/>
    <w:rsid w:val="008F3179"/>
    <w:rsid w:val="00911D53"/>
    <w:rsid w:val="00912D65"/>
    <w:rsid w:val="009330A6"/>
    <w:rsid w:val="009422AD"/>
    <w:rsid w:val="00943486"/>
    <w:rsid w:val="00947D26"/>
    <w:rsid w:val="00951181"/>
    <w:rsid w:val="009613DB"/>
    <w:rsid w:val="00967731"/>
    <w:rsid w:val="00974377"/>
    <w:rsid w:val="00974B1E"/>
    <w:rsid w:val="00975E3E"/>
    <w:rsid w:val="00977B10"/>
    <w:rsid w:val="00983B7B"/>
    <w:rsid w:val="00992A87"/>
    <w:rsid w:val="0099420D"/>
    <w:rsid w:val="009A4CD6"/>
    <w:rsid w:val="009A7AA8"/>
    <w:rsid w:val="009C190B"/>
    <w:rsid w:val="009C4F3E"/>
    <w:rsid w:val="009F4539"/>
    <w:rsid w:val="00A04794"/>
    <w:rsid w:val="00A26C68"/>
    <w:rsid w:val="00A315FE"/>
    <w:rsid w:val="00A319C4"/>
    <w:rsid w:val="00A358A0"/>
    <w:rsid w:val="00A35AEF"/>
    <w:rsid w:val="00A40226"/>
    <w:rsid w:val="00A42328"/>
    <w:rsid w:val="00A42D61"/>
    <w:rsid w:val="00A5045D"/>
    <w:rsid w:val="00A5211E"/>
    <w:rsid w:val="00A55235"/>
    <w:rsid w:val="00A61FBF"/>
    <w:rsid w:val="00A72374"/>
    <w:rsid w:val="00A91B8D"/>
    <w:rsid w:val="00A951A9"/>
    <w:rsid w:val="00AA040C"/>
    <w:rsid w:val="00AA652E"/>
    <w:rsid w:val="00AB7FE9"/>
    <w:rsid w:val="00AC3924"/>
    <w:rsid w:val="00AC4EAC"/>
    <w:rsid w:val="00AC5277"/>
    <w:rsid w:val="00AC6E98"/>
    <w:rsid w:val="00AC7B00"/>
    <w:rsid w:val="00AD0855"/>
    <w:rsid w:val="00AD68BA"/>
    <w:rsid w:val="00AD7509"/>
    <w:rsid w:val="00AE6768"/>
    <w:rsid w:val="00AF08CC"/>
    <w:rsid w:val="00B01B2F"/>
    <w:rsid w:val="00B02582"/>
    <w:rsid w:val="00B065A3"/>
    <w:rsid w:val="00B27C15"/>
    <w:rsid w:val="00B3129F"/>
    <w:rsid w:val="00B35C18"/>
    <w:rsid w:val="00B434E3"/>
    <w:rsid w:val="00B44DC3"/>
    <w:rsid w:val="00B45C5A"/>
    <w:rsid w:val="00B53B74"/>
    <w:rsid w:val="00B63C80"/>
    <w:rsid w:val="00B70FA7"/>
    <w:rsid w:val="00B76FDA"/>
    <w:rsid w:val="00B8183B"/>
    <w:rsid w:val="00B83EE3"/>
    <w:rsid w:val="00B93CD9"/>
    <w:rsid w:val="00B96D2A"/>
    <w:rsid w:val="00BA0B64"/>
    <w:rsid w:val="00BA3A76"/>
    <w:rsid w:val="00BA46ED"/>
    <w:rsid w:val="00BA55C5"/>
    <w:rsid w:val="00BA5742"/>
    <w:rsid w:val="00BA7C68"/>
    <w:rsid w:val="00BB7831"/>
    <w:rsid w:val="00BC0782"/>
    <w:rsid w:val="00BC5A4B"/>
    <w:rsid w:val="00BD6300"/>
    <w:rsid w:val="00BE3314"/>
    <w:rsid w:val="00BE6CDF"/>
    <w:rsid w:val="00BF162C"/>
    <w:rsid w:val="00BF3FDC"/>
    <w:rsid w:val="00C0155F"/>
    <w:rsid w:val="00C02B77"/>
    <w:rsid w:val="00C03AEC"/>
    <w:rsid w:val="00C25418"/>
    <w:rsid w:val="00C268B4"/>
    <w:rsid w:val="00C32A0F"/>
    <w:rsid w:val="00C32EAA"/>
    <w:rsid w:val="00C5293E"/>
    <w:rsid w:val="00C55380"/>
    <w:rsid w:val="00C56E73"/>
    <w:rsid w:val="00C57F78"/>
    <w:rsid w:val="00C7319E"/>
    <w:rsid w:val="00C76BE0"/>
    <w:rsid w:val="00C77DB8"/>
    <w:rsid w:val="00C800EC"/>
    <w:rsid w:val="00C80EA5"/>
    <w:rsid w:val="00C84FE6"/>
    <w:rsid w:val="00C90203"/>
    <w:rsid w:val="00CB37AC"/>
    <w:rsid w:val="00CC0D2A"/>
    <w:rsid w:val="00CC2996"/>
    <w:rsid w:val="00CC40B5"/>
    <w:rsid w:val="00CC5DBF"/>
    <w:rsid w:val="00CD52A5"/>
    <w:rsid w:val="00CE3A03"/>
    <w:rsid w:val="00CE3C54"/>
    <w:rsid w:val="00CE5C00"/>
    <w:rsid w:val="00CE5C3B"/>
    <w:rsid w:val="00CF6D9C"/>
    <w:rsid w:val="00D01859"/>
    <w:rsid w:val="00D02895"/>
    <w:rsid w:val="00D02EFB"/>
    <w:rsid w:val="00D0379F"/>
    <w:rsid w:val="00D05998"/>
    <w:rsid w:val="00D127D2"/>
    <w:rsid w:val="00D14A42"/>
    <w:rsid w:val="00D173C6"/>
    <w:rsid w:val="00D2207F"/>
    <w:rsid w:val="00D24E8F"/>
    <w:rsid w:val="00D27800"/>
    <w:rsid w:val="00D27AC0"/>
    <w:rsid w:val="00D316A5"/>
    <w:rsid w:val="00D31F62"/>
    <w:rsid w:val="00D36F27"/>
    <w:rsid w:val="00D37ABD"/>
    <w:rsid w:val="00D415AB"/>
    <w:rsid w:val="00D444ED"/>
    <w:rsid w:val="00D444F8"/>
    <w:rsid w:val="00D463D9"/>
    <w:rsid w:val="00D515D1"/>
    <w:rsid w:val="00D645E4"/>
    <w:rsid w:val="00D65E09"/>
    <w:rsid w:val="00D67B4E"/>
    <w:rsid w:val="00D8664B"/>
    <w:rsid w:val="00D93A3D"/>
    <w:rsid w:val="00D95CFA"/>
    <w:rsid w:val="00DA1D3E"/>
    <w:rsid w:val="00DB08DF"/>
    <w:rsid w:val="00DC0318"/>
    <w:rsid w:val="00DC39BB"/>
    <w:rsid w:val="00DD031F"/>
    <w:rsid w:val="00DD19C6"/>
    <w:rsid w:val="00DE254D"/>
    <w:rsid w:val="00DE39B3"/>
    <w:rsid w:val="00DE5435"/>
    <w:rsid w:val="00DE6288"/>
    <w:rsid w:val="00DF0133"/>
    <w:rsid w:val="00E01E71"/>
    <w:rsid w:val="00E0214C"/>
    <w:rsid w:val="00E10B2C"/>
    <w:rsid w:val="00E12A76"/>
    <w:rsid w:val="00E15197"/>
    <w:rsid w:val="00E16CA5"/>
    <w:rsid w:val="00E21981"/>
    <w:rsid w:val="00E2734B"/>
    <w:rsid w:val="00E27727"/>
    <w:rsid w:val="00E351E7"/>
    <w:rsid w:val="00E36D32"/>
    <w:rsid w:val="00E45884"/>
    <w:rsid w:val="00E557F2"/>
    <w:rsid w:val="00E621AD"/>
    <w:rsid w:val="00E7181C"/>
    <w:rsid w:val="00E724C9"/>
    <w:rsid w:val="00E74C1B"/>
    <w:rsid w:val="00E81D19"/>
    <w:rsid w:val="00E84D26"/>
    <w:rsid w:val="00E91D15"/>
    <w:rsid w:val="00E95CC6"/>
    <w:rsid w:val="00EA32F5"/>
    <w:rsid w:val="00EB41D8"/>
    <w:rsid w:val="00EB6F11"/>
    <w:rsid w:val="00EB7BCB"/>
    <w:rsid w:val="00EC350C"/>
    <w:rsid w:val="00ED0CE7"/>
    <w:rsid w:val="00ED71C5"/>
    <w:rsid w:val="00EE27EB"/>
    <w:rsid w:val="00EE2F2A"/>
    <w:rsid w:val="00EF24F6"/>
    <w:rsid w:val="00EF29E7"/>
    <w:rsid w:val="00F12DC8"/>
    <w:rsid w:val="00F169AA"/>
    <w:rsid w:val="00F17D5F"/>
    <w:rsid w:val="00F234B4"/>
    <w:rsid w:val="00F30B3A"/>
    <w:rsid w:val="00F36765"/>
    <w:rsid w:val="00F41D8C"/>
    <w:rsid w:val="00F427D0"/>
    <w:rsid w:val="00F539D6"/>
    <w:rsid w:val="00F77711"/>
    <w:rsid w:val="00F82858"/>
    <w:rsid w:val="00F843AE"/>
    <w:rsid w:val="00F857F0"/>
    <w:rsid w:val="00FB042D"/>
    <w:rsid w:val="00FB4F5E"/>
    <w:rsid w:val="00FB7901"/>
    <w:rsid w:val="00FC1384"/>
    <w:rsid w:val="00FC5803"/>
    <w:rsid w:val="00FE55FC"/>
    <w:rsid w:val="00FE7155"/>
    <w:rsid w:val="00FF1D24"/>
    <w:rsid w:val="00FF287A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9D4E78"/>
  <w15:docId w15:val="{A4C5BEF8-1AD5-1347-8400-8B72433C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/>
    <w:lsdException w:name="Grid Table 1 Light" w:semiHidden="1"/>
    <w:lsdException w:name="Grid Table 2" w:semiHidden="1"/>
    <w:lsdException w:name="Grid Table 3" w:semiHidden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4B5F62"/>
    <w:pPr>
      <w:outlineLvl w:val="0"/>
    </w:pPr>
    <w:rPr>
      <w:rFonts w:ascii="Tahoma" w:hAnsi="Tahoma" w:cs="Tahoma"/>
      <w:b/>
      <w:small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29E7"/>
    <w:pPr>
      <w:outlineLvl w:val="1"/>
    </w:pPr>
    <w:rPr>
      <w:rFonts w:ascii="Tahoma" w:hAnsi="Tahoma" w:cs="Tahoma"/>
      <w:b/>
      <w:sz w:val="20"/>
    </w:rPr>
  </w:style>
  <w:style w:type="paragraph" w:styleId="Heading3">
    <w:name w:val="heading 3"/>
    <w:basedOn w:val="Normal"/>
    <w:next w:val="Normal"/>
    <w:qFormat/>
    <w:rsid w:val="0002345E"/>
    <w:pPr>
      <w:jc w:val="center"/>
      <w:outlineLvl w:val="2"/>
    </w:pPr>
    <w:rPr>
      <w:rFonts w:ascii="Tahoma" w:hAnsi="Tahoma" w:cs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7800"/>
    <w:rPr>
      <w:rFonts w:ascii="Tahoma" w:hAnsi="Tahoma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4B5F62"/>
    <w:rPr>
      <w:rFonts w:ascii="Tahoma" w:hAnsi="Tahoma" w:cs="Tahoma"/>
      <w:b/>
      <w:sz w:val="20"/>
    </w:rPr>
  </w:style>
  <w:style w:type="paragraph" w:styleId="Header">
    <w:name w:val="header"/>
    <w:basedOn w:val="Normal"/>
    <w:rsid w:val="00EF29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F29E7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EF29E7"/>
    <w:rPr>
      <w:rFonts w:ascii="Tahoma" w:eastAsia="Batang" w:hAnsi="Tahoma" w:cs="Tahoma"/>
      <w:b/>
      <w:szCs w:val="24"/>
      <w:lang w:val="en-US" w:eastAsia="ko-KR" w:bidi="ar-SA"/>
    </w:rPr>
  </w:style>
  <w:style w:type="paragraph" w:styleId="BalloonText">
    <w:name w:val="Balloon Text"/>
    <w:basedOn w:val="Normal"/>
    <w:semiHidden/>
    <w:rsid w:val="008621D4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77711"/>
    <w:rPr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~1\Rick\LOCALS~1\Temp\TCD201.tmp\Meeting%20sign-in%20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C:\DOCUME~1\Rick\LOCALS~1\Temp\TCD201.tmp\Meeting sign-in sheet.dot</Template>
  <TotalTime>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MANAGEMENT MEETING SIGN-IN SHEET</vt:lpstr>
    </vt:vector>
  </TitlesOfParts>
  <Company>Microsoft Corporation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MEETING SIGN-IN SHEET</dc:title>
  <dc:subject/>
  <dc:creator>Richard Judson</dc:creator>
  <cp:keywords/>
  <cp:lastModifiedBy>Corrine Barta</cp:lastModifiedBy>
  <cp:revision>12</cp:revision>
  <cp:lastPrinted>2017-01-06T22:44:00Z</cp:lastPrinted>
  <dcterms:created xsi:type="dcterms:W3CDTF">2016-08-24T16:38:00Z</dcterms:created>
  <dcterms:modified xsi:type="dcterms:W3CDTF">2019-01-15T23:50:00Z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TC010175911033</vt:lpwstr>
  </property>
</Properties>
</file>