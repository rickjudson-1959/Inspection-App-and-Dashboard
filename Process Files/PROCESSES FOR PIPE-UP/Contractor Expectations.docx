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4305" w14:textId="037D55CD" w:rsidR="00D812BC" w:rsidRDefault="00951DC5" w:rsidP="00D812BC">
      <w:pPr>
        <w:pStyle w:val="Title"/>
      </w:pPr>
      <w:r>
        <w:t>Contract</w:t>
      </w:r>
      <w:r w:rsidR="00BB4078">
        <w:t>or</w:t>
      </w:r>
      <w:r>
        <w:t xml:space="preserve"> Expectations</w:t>
      </w:r>
    </w:p>
    <w:p w14:paraId="069BFD9F" w14:textId="3A0A3DC0" w:rsidR="00D812BC" w:rsidRDefault="00BB4078" w:rsidP="00D812BC">
      <w:r>
        <w:t>The following positions have specific expectations required of each contractor filling the role.</w:t>
      </w:r>
      <w:r w:rsidR="00D812BC">
        <w:t xml:space="preserve"> </w:t>
      </w:r>
    </w:p>
    <w:p w14:paraId="295D7855" w14:textId="668AEC2D" w:rsidR="00D812BC" w:rsidRDefault="00BB4078" w:rsidP="00D812BC">
      <w:pPr>
        <w:pStyle w:val="Heading1"/>
      </w:pPr>
      <w:r>
        <w:t>Roles</w:t>
      </w:r>
    </w:p>
    <w:p w14:paraId="404661F6" w14:textId="2D8D88B4" w:rsidR="00D812BC" w:rsidRDefault="00BB4078" w:rsidP="00D812BC">
      <w:pPr>
        <w:pStyle w:val="Heading2"/>
      </w:pPr>
      <w:r>
        <w:t>Assistant construction manager</w:t>
      </w:r>
    </w:p>
    <w:p w14:paraId="2D4D570A" w14:textId="1EC7EDA8" w:rsidR="00D9448F" w:rsidRDefault="00D9448F" w:rsidP="00BB4078">
      <w:pPr>
        <w:pStyle w:val="ListParagraph"/>
        <w:numPr>
          <w:ilvl w:val="0"/>
          <w:numId w:val="2"/>
        </w:numPr>
      </w:pPr>
      <w:r>
        <w:t>Attend morning inspection meeting</w:t>
      </w:r>
      <w:r w:rsidR="00CA76AD">
        <w:t>:</w:t>
      </w:r>
    </w:p>
    <w:p w14:paraId="76F4F5D5" w14:textId="25B3C112" w:rsidR="00CA76AD" w:rsidRDefault="00CA76AD" w:rsidP="00CA76AD">
      <w:pPr>
        <w:pStyle w:val="ListParagraph"/>
      </w:pPr>
      <w:r>
        <w:t>-Safety</w:t>
      </w:r>
    </w:p>
    <w:p w14:paraId="7C02A3FB" w14:textId="0911DA1F" w:rsidR="00CA76AD" w:rsidRDefault="00CA76AD" w:rsidP="00CA76AD">
      <w:pPr>
        <w:pStyle w:val="ListParagraph"/>
      </w:pPr>
      <w:r>
        <w:t>-Land</w:t>
      </w:r>
    </w:p>
    <w:p w14:paraId="0CE9851F" w14:textId="34DA3823" w:rsidR="00CA76AD" w:rsidRDefault="00CA76AD" w:rsidP="00CA76AD">
      <w:pPr>
        <w:pStyle w:val="ListParagraph"/>
      </w:pPr>
      <w:r>
        <w:t>-Environment</w:t>
      </w:r>
    </w:p>
    <w:p w14:paraId="32A86C36" w14:textId="2DF1F321" w:rsidR="00CA76AD" w:rsidRDefault="00CA76AD" w:rsidP="00CA76AD">
      <w:pPr>
        <w:pStyle w:val="ListParagraph"/>
      </w:pPr>
      <w:r>
        <w:t>-Survey</w:t>
      </w:r>
    </w:p>
    <w:p w14:paraId="360916A6" w14:textId="3AA02270" w:rsidR="00CA76AD" w:rsidRDefault="00CA76AD" w:rsidP="00CA76AD">
      <w:pPr>
        <w:pStyle w:val="ListParagraph"/>
      </w:pPr>
      <w:r>
        <w:t>-Welding</w:t>
      </w:r>
    </w:p>
    <w:p w14:paraId="2C55FB1B" w14:textId="24F4FA86" w:rsidR="00CA76AD" w:rsidRDefault="00CA76AD" w:rsidP="00CA76AD">
      <w:pPr>
        <w:pStyle w:val="ListParagraph"/>
      </w:pPr>
      <w:r>
        <w:t>-Inspection comments</w:t>
      </w:r>
    </w:p>
    <w:p w14:paraId="325936EA" w14:textId="546C7165" w:rsidR="00AB760B" w:rsidRDefault="00AB760B" w:rsidP="00BB4078">
      <w:pPr>
        <w:pStyle w:val="ListParagraph"/>
        <w:numPr>
          <w:ilvl w:val="0"/>
          <w:numId w:val="2"/>
        </w:numPr>
      </w:pPr>
      <w:r>
        <w:t xml:space="preserve">Ensure all inspectors attend </w:t>
      </w:r>
      <w:r w:rsidR="0015026E">
        <w:t xml:space="preserve">each </w:t>
      </w:r>
      <w:r>
        <w:t>morning meeting and sign in</w:t>
      </w:r>
    </w:p>
    <w:p w14:paraId="5F47033C" w14:textId="0190301A" w:rsidR="00931B37" w:rsidRDefault="00931B37" w:rsidP="00BB4078">
      <w:pPr>
        <w:pStyle w:val="ListParagraph"/>
        <w:numPr>
          <w:ilvl w:val="0"/>
          <w:numId w:val="2"/>
        </w:numPr>
      </w:pPr>
      <w:r>
        <w:t xml:space="preserve">Ensure </w:t>
      </w:r>
    </w:p>
    <w:p w14:paraId="6728EAB1" w14:textId="3FF197CC" w:rsidR="00D812BC" w:rsidRDefault="00BB4078" w:rsidP="00BB4078">
      <w:pPr>
        <w:pStyle w:val="ListParagraph"/>
        <w:numPr>
          <w:ilvl w:val="0"/>
          <w:numId w:val="2"/>
        </w:numPr>
      </w:pPr>
      <w:r>
        <w:t>Daily phone call to Rick after morning meetings (usually between 8 &amp; 9 AM)</w:t>
      </w:r>
      <w:r w:rsidR="004D6FAD">
        <w:t xml:space="preserve"> with Chief Inspector; bring up issues, concerns, daily activities, etc.</w:t>
      </w:r>
    </w:p>
    <w:p w14:paraId="08E91BFC" w14:textId="6D1B7ACF" w:rsidR="00BB4078" w:rsidRDefault="00BB4078" w:rsidP="00BB4078">
      <w:pPr>
        <w:pStyle w:val="ListParagraph"/>
        <w:numPr>
          <w:ilvl w:val="0"/>
          <w:numId w:val="2"/>
        </w:numPr>
      </w:pPr>
      <w:r>
        <w:t>Verify Change Request Log</w:t>
      </w:r>
    </w:p>
    <w:p w14:paraId="524338AE" w14:textId="6B95DC64" w:rsidR="00BB4078" w:rsidRDefault="00BB4078" w:rsidP="00BB4078">
      <w:pPr>
        <w:pStyle w:val="ListParagraph"/>
        <w:numPr>
          <w:ilvl w:val="0"/>
          <w:numId w:val="2"/>
        </w:numPr>
      </w:pPr>
      <w:r>
        <w:t>Review Change Requests</w:t>
      </w:r>
    </w:p>
    <w:p w14:paraId="6F34D01A" w14:textId="16004D11" w:rsidR="00BB4078" w:rsidRDefault="00BB4078" w:rsidP="00BB4078">
      <w:pPr>
        <w:pStyle w:val="ListParagraph"/>
        <w:numPr>
          <w:ilvl w:val="0"/>
          <w:numId w:val="2"/>
        </w:numPr>
      </w:pPr>
      <w:r>
        <w:t xml:space="preserve">Review LEM Log daily for ticket issues, ticket status, resolution timelines, outstanding issues and overall </w:t>
      </w:r>
      <w:proofErr w:type="gramStart"/>
      <w:r>
        <w:t>work load</w:t>
      </w:r>
      <w:proofErr w:type="gramEnd"/>
    </w:p>
    <w:p w14:paraId="13E669EE" w14:textId="7B109718" w:rsidR="00BB4078" w:rsidRDefault="00BB4078" w:rsidP="00BB4078">
      <w:pPr>
        <w:pStyle w:val="ListParagraph"/>
        <w:numPr>
          <w:ilvl w:val="0"/>
          <w:numId w:val="2"/>
        </w:numPr>
      </w:pPr>
      <w:r>
        <w:t>Review weekly accruals for ticket issues and whether CRs are holding up billing</w:t>
      </w:r>
    </w:p>
    <w:p w14:paraId="46816456" w14:textId="2F06A91D" w:rsidR="00BB4078" w:rsidRDefault="00BB4078" w:rsidP="00BB4078">
      <w:pPr>
        <w:pStyle w:val="ListParagraph"/>
        <w:numPr>
          <w:ilvl w:val="0"/>
          <w:numId w:val="2"/>
        </w:numPr>
      </w:pPr>
      <w:r>
        <w:t>Review ticket issues with office staff for resolution and status</w:t>
      </w:r>
    </w:p>
    <w:p w14:paraId="2D927AFA" w14:textId="26E0EDB8" w:rsidR="00BB4078" w:rsidRDefault="00BB4078" w:rsidP="00BB4078">
      <w:pPr>
        <w:pStyle w:val="ListParagraph"/>
        <w:numPr>
          <w:ilvl w:val="0"/>
          <w:numId w:val="2"/>
        </w:numPr>
      </w:pPr>
      <w:r>
        <w:t xml:space="preserve">Correspond with </w:t>
      </w:r>
      <w:r w:rsidR="00FD29AF">
        <w:t xml:space="preserve">Office staff and </w:t>
      </w:r>
      <w:r>
        <w:t>Contractors to resolve all</w:t>
      </w:r>
      <w:r w:rsidR="00FD29AF">
        <w:t xml:space="preserve"> commercial</w:t>
      </w:r>
      <w:r>
        <w:t xml:space="preserve"> issues</w:t>
      </w:r>
      <w:r w:rsidR="00FD29AF" w:rsidRPr="00FD29AF">
        <w:t xml:space="preserve"> </w:t>
      </w:r>
      <w:r w:rsidR="00FD29AF">
        <w:t xml:space="preserve">including ticket disputes. </w:t>
      </w:r>
      <w:r>
        <w:t xml:space="preserve"> (Contract Administrator to address contract issues- not manpower, equipment and scope concerns)</w:t>
      </w:r>
    </w:p>
    <w:p w14:paraId="2B5E7B51" w14:textId="19F63BDA" w:rsidR="00BB4078" w:rsidRDefault="00BB4078" w:rsidP="00BB4078">
      <w:pPr>
        <w:pStyle w:val="ListParagraph"/>
        <w:numPr>
          <w:ilvl w:val="0"/>
          <w:numId w:val="2"/>
        </w:numPr>
      </w:pPr>
      <w:r>
        <w:t>Review and sign statements as required if not Construction Manager</w:t>
      </w:r>
    </w:p>
    <w:p w14:paraId="1662CC05" w14:textId="1834DBA2" w:rsidR="00BB4078" w:rsidRDefault="00BB4078" w:rsidP="00BB4078">
      <w:pPr>
        <w:pStyle w:val="ListParagraph"/>
        <w:numPr>
          <w:ilvl w:val="0"/>
          <w:numId w:val="2"/>
        </w:numPr>
      </w:pPr>
      <w:r>
        <w:t>Review and sign daily inspector reports as required</w:t>
      </w:r>
    </w:p>
    <w:p w14:paraId="3EDAA2A7" w14:textId="4742608F" w:rsidR="0070479A" w:rsidRDefault="0070479A" w:rsidP="00BB4078">
      <w:pPr>
        <w:pStyle w:val="ListParagraph"/>
        <w:numPr>
          <w:ilvl w:val="0"/>
          <w:numId w:val="2"/>
        </w:numPr>
      </w:pPr>
      <w:r>
        <w:t>Ensure all reporting requirements are being met by inspection</w:t>
      </w:r>
    </w:p>
    <w:p w14:paraId="5B059FB0" w14:textId="7A1A4206" w:rsidR="00BB4078" w:rsidRDefault="00BB4078" w:rsidP="00BB4078">
      <w:pPr>
        <w:pStyle w:val="ListParagraph"/>
        <w:numPr>
          <w:ilvl w:val="0"/>
          <w:numId w:val="2"/>
        </w:numPr>
      </w:pPr>
      <w:r>
        <w:t xml:space="preserve">Provide inspector performance </w:t>
      </w:r>
      <w:r w:rsidR="004D6FAD">
        <w:t xml:space="preserve">feedback </w:t>
      </w:r>
      <w:r>
        <w:t xml:space="preserve">on Inspector Evaluation </w:t>
      </w:r>
      <w:r w:rsidR="004D6FAD">
        <w:t>Form</w:t>
      </w:r>
    </w:p>
    <w:p w14:paraId="5C63E553" w14:textId="77777777" w:rsidR="004D6FAD" w:rsidRDefault="004D6FAD" w:rsidP="004D6FAD">
      <w:pPr>
        <w:pStyle w:val="ListParagraph"/>
      </w:pPr>
    </w:p>
    <w:p w14:paraId="27C06E5B" w14:textId="00AD788C" w:rsidR="00D812BC" w:rsidRDefault="00BB4078" w:rsidP="00D812BC">
      <w:pPr>
        <w:pStyle w:val="Heading3"/>
      </w:pPr>
      <w:r>
        <w:lastRenderedPageBreak/>
        <w:t>Chief Inspector</w:t>
      </w:r>
    </w:p>
    <w:p w14:paraId="248FDF88" w14:textId="78041CAF" w:rsidR="00AB760B" w:rsidRDefault="00AB760B" w:rsidP="00AB760B">
      <w:pPr>
        <w:pStyle w:val="ListParagraph"/>
        <w:numPr>
          <w:ilvl w:val="0"/>
          <w:numId w:val="1"/>
        </w:numPr>
      </w:pPr>
      <w:r>
        <w:t>Attend morning inspection</w:t>
      </w:r>
      <w:r w:rsidR="005C25D6">
        <w:t xml:space="preserve"> safety</w:t>
      </w:r>
      <w:r>
        <w:t xml:space="preserve"> meeting:</w:t>
      </w:r>
    </w:p>
    <w:p w14:paraId="3E7F2D29" w14:textId="687D7346" w:rsidR="00AB760B" w:rsidRDefault="00AB760B" w:rsidP="00AB760B">
      <w:pPr>
        <w:pStyle w:val="ListParagraph"/>
      </w:pPr>
      <w:r>
        <w:t>-Safety</w:t>
      </w:r>
      <w:r w:rsidR="00931B37">
        <w:t>: Hazards, incidents, investigations</w:t>
      </w:r>
    </w:p>
    <w:p w14:paraId="2FF4660C" w14:textId="77777777" w:rsidR="00AB760B" w:rsidRDefault="00AB760B" w:rsidP="00AB760B">
      <w:pPr>
        <w:pStyle w:val="ListParagraph"/>
      </w:pPr>
      <w:r>
        <w:t>-Land</w:t>
      </w:r>
    </w:p>
    <w:p w14:paraId="4DFBA044" w14:textId="77777777" w:rsidR="00AB760B" w:rsidRDefault="00AB760B" w:rsidP="00AB760B">
      <w:pPr>
        <w:pStyle w:val="ListParagraph"/>
      </w:pPr>
      <w:r>
        <w:t>-Environment</w:t>
      </w:r>
    </w:p>
    <w:p w14:paraId="49403C9A" w14:textId="77777777" w:rsidR="00AB760B" w:rsidRDefault="00AB760B" w:rsidP="00AB760B">
      <w:pPr>
        <w:pStyle w:val="ListParagraph"/>
      </w:pPr>
      <w:r>
        <w:t>-Survey</w:t>
      </w:r>
    </w:p>
    <w:p w14:paraId="4061A900" w14:textId="77777777" w:rsidR="00AB760B" w:rsidRDefault="00AB760B" w:rsidP="00AB760B">
      <w:pPr>
        <w:pStyle w:val="ListParagraph"/>
      </w:pPr>
      <w:r>
        <w:t>-Welding</w:t>
      </w:r>
    </w:p>
    <w:p w14:paraId="7D9D42A8" w14:textId="77777777" w:rsidR="00AB760B" w:rsidRDefault="00AB760B" w:rsidP="00AB760B">
      <w:pPr>
        <w:pStyle w:val="ListParagraph"/>
      </w:pPr>
      <w:r>
        <w:t>-Inspection comments</w:t>
      </w:r>
    </w:p>
    <w:p w14:paraId="1513292F" w14:textId="54E2E042" w:rsidR="00AB760B" w:rsidRDefault="00AB760B" w:rsidP="00AB760B">
      <w:pPr>
        <w:pStyle w:val="ListParagraph"/>
        <w:numPr>
          <w:ilvl w:val="0"/>
          <w:numId w:val="1"/>
        </w:numPr>
      </w:pPr>
      <w:r>
        <w:t xml:space="preserve">Ensure all inspectors attend </w:t>
      </w:r>
      <w:r w:rsidR="0015026E">
        <w:t xml:space="preserve">each </w:t>
      </w:r>
      <w:r>
        <w:t xml:space="preserve">morning </w:t>
      </w:r>
      <w:r w:rsidR="005C25D6">
        <w:t xml:space="preserve">safety </w:t>
      </w:r>
      <w:r>
        <w:t>meeting and sign in</w:t>
      </w:r>
    </w:p>
    <w:p w14:paraId="17BDF4F7" w14:textId="776928CF" w:rsidR="005C25D6" w:rsidRDefault="005C25D6" w:rsidP="00AB760B">
      <w:pPr>
        <w:pStyle w:val="ListParagraph"/>
        <w:numPr>
          <w:ilvl w:val="0"/>
          <w:numId w:val="1"/>
        </w:numPr>
      </w:pPr>
      <w:r>
        <w:t>Ensure minutes of morning safety meeting are taken</w:t>
      </w:r>
    </w:p>
    <w:p w14:paraId="1C565BAC" w14:textId="7BB84129" w:rsidR="00D812BC" w:rsidRDefault="004D6FAD" w:rsidP="00AB760B">
      <w:pPr>
        <w:pStyle w:val="ListParagraph"/>
        <w:numPr>
          <w:ilvl w:val="0"/>
          <w:numId w:val="1"/>
        </w:numPr>
      </w:pPr>
      <w:r>
        <w:t>Attend daily phone call to Rick with ACM; bring up any issues, concerns, daily activities, etc.</w:t>
      </w:r>
    </w:p>
    <w:p w14:paraId="0091D54A" w14:textId="53693A9A" w:rsidR="00A80C89" w:rsidRDefault="00A80C89" w:rsidP="00A80C89">
      <w:pPr>
        <w:pStyle w:val="ListParagraph"/>
        <w:numPr>
          <w:ilvl w:val="0"/>
          <w:numId w:val="1"/>
        </w:numPr>
      </w:pPr>
      <w:r>
        <w:t>Assign inspectors their field positions (with Asst. Chief Inspector if applicable)</w:t>
      </w:r>
    </w:p>
    <w:p w14:paraId="680894FF" w14:textId="5CB3F56E" w:rsidR="00C6471F" w:rsidRDefault="00C6471F" w:rsidP="00D812BC">
      <w:pPr>
        <w:pStyle w:val="ListParagraph"/>
        <w:numPr>
          <w:ilvl w:val="0"/>
          <w:numId w:val="1"/>
        </w:numPr>
      </w:pPr>
      <w:r>
        <w:t>Write a Daily Chief Inspector Report and distribute to assigned personnel</w:t>
      </w:r>
    </w:p>
    <w:p w14:paraId="400425A9" w14:textId="26936352" w:rsidR="00C6471F" w:rsidRDefault="00C6471F" w:rsidP="00D812BC">
      <w:pPr>
        <w:pStyle w:val="ListParagraph"/>
        <w:numPr>
          <w:ilvl w:val="0"/>
          <w:numId w:val="1"/>
        </w:numPr>
      </w:pPr>
      <w:r>
        <w:t>Review, write and/or assist Assistant Chief Inspector with Daily Progress Report (including KP spreadsheet) based on all inspector progress reporting and distribute to assigned personnel</w:t>
      </w:r>
    </w:p>
    <w:p w14:paraId="38079B51" w14:textId="6806EF3C" w:rsidR="00D812BC" w:rsidRDefault="008C0067" w:rsidP="00D812BC">
      <w:pPr>
        <w:pStyle w:val="ListParagraph"/>
        <w:numPr>
          <w:ilvl w:val="0"/>
          <w:numId w:val="1"/>
        </w:numPr>
      </w:pPr>
      <w:r>
        <w:t>Email to Rick &amp; Corry inspection and office manpower status (</w:t>
      </w:r>
      <w:proofErr w:type="spellStart"/>
      <w:r>
        <w:t>ie</w:t>
      </w:r>
      <w:proofErr w:type="spellEnd"/>
      <w:r>
        <w:t>. who is coming and going from the project)</w:t>
      </w:r>
    </w:p>
    <w:p w14:paraId="6D14C11D" w14:textId="7331886D" w:rsidR="00C6471F" w:rsidRDefault="00C6471F" w:rsidP="00D812BC">
      <w:pPr>
        <w:pStyle w:val="ListParagraph"/>
        <w:numPr>
          <w:ilvl w:val="0"/>
          <w:numId w:val="1"/>
        </w:numPr>
      </w:pPr>
      <w:r>
        <w:t xml:space="preserve">Work with Rick, ACM, Assistant Chiefs (if applicable) to assign and plan inspection/office manpower based on m/l contractor’s schedule, discussions, two-week look </w:t>
      </w:r>
      <w:proofErr w:type="spellStart"/>
      <w:r>
        <w:t>aheads</w:t>
      </w:r>
      <w:proofErr w:type="spellEnd"/>
      <w:r>
        <w:t xml:space="preserve"> and work loads</w:t>
      </w:r>
    </w:p>
    <w:p w14:paraId="4E4BAC6B" w14:textId="44336F31" w:rsidR="00C6471F" w:rsidRDefault="00C6471F" w:rsidP="00D812BC">
      <w:pPr>
        <w:pStyle w:val="ListParagraph"/>
        <w:numPr>
          <w:ilvl w:val="0"/>
          <w:numId w:val="1"/>
        </w:numPr>
      </w:pPr>
      <w:r>
        <w:t>Review and sign tickets, LEMs, invoices for Contractors</w:t>
      </w:r>
    </w:p>
    <w:p w14:paraId="78260FAC" w14:textId="1ED984C7" w:rsidR="001428C3" w:rsidRDefault="001428C3" w:rsidP="00D812BC">
      <w:pPr>
        <w:pStyle w:val="ListParagraph"/>
        <w:numPr>
          <w:ilvl w:val="0"/>
          <w:numId w:val="1"/>
        </w:numPr>
      </w:pPr>
      <w:r>
        <w:t>Review Change Requests</w:t>
      </w:r>
    </w:p>
    <w:p w14:paraId="2D2AB28C" w14:textId="77777777" w:rsidR="001428C3" w:rsidRDefault="001428C3" w:rsidP="001428C3">
      <w:pPr>
        <w:pStyle w:val="ListParagraph"/>
        <w:numPr>
          <w:ilvl w:val="0"/>
          <w:numId w:val="1"/>
        </w:numPr>
      </w:pPr>
      <w:r>
        <w:t xml:space="preserve">Review LEM Log daily for ticket issues, ticket status, resolution timelines, outstanding issues and overall </w:t>
      </w:r>
      <w:proofErr w:type="gramStart"/>
      <w:r>
        <w:t>work load</w:t>
      </w:r>
      <w:proofErr w:type="gramEnd"/>
    </w:p>
    <w:p w14:paraId="5A107AF3" w14:textId="77777777" w:rsidR="001428C3" w:rsidRDefault="001428C3" w:rsidP="001428C3">
      <w:pPr>
        <w:pStyle w:val="ListParagraph"/>
        <w:numPr>
          <w:ilvl w:val="0"/>
          <w:numId w:val="1"/>
        </w:numPr>
      </w:pPr>
      <w:r>
        <w:t>Review weekly accruals for ticket issues and whether CRs are holding up billing</w:t>
      </w:r>
    </w:p>
    <w:p w14:paraId="4549B12A" w14:textId="77777777" w:rsidR="001428C3" w:rsidRDefault="001428C3" w:rsidP="001428C3">
      <w:pPr>
        <w:pStyle w:val="ListParagraph"/>
        <w:numPr>
          <w:ilvl w:val="0"/>
          <w:numId w:val="1"/>
        </w:numPr>
      </w:pPr>
      <w:r>
        <w:t>Review ticket issues with office staff for resolution and status</w:t>
      </w:r>
    </w:p>
    <w:p w14:paraId="4913BF69" w14:textId="77777777" w:rsidR="00C6471F" w:rsidRDefault="00C6471F" w:rsidP="00C6471F">
      <w:pPr>
        <w:pStyle w:val="ListParagraph"/>
        <w:numPr>
          <w:ilvl w:val="0"/>
          <w:numId w:val="1"/>
        </w:numPr>
      </w:pPr>
      <w:r>
        <w:t>Correspond with Office staff and Contractors to resolve all commercial issues</w:t>
      </w:r>
      <w:r w:rsidRPr="00FD29AF">
        <w:t xml:space="preserve"> </w:t>
      </w:r>
      <w:r>
        <w:t>including ticket disputes.  (Contract Administrator to address contract issues- not manpower, equipment and scope concerns)</w:t>
      </w:r>
    </w:p>
    <w:p w14:paraId="281CE2F6" w14:textId="663DEE7A" w:rsidR="001428C3" w:rsidRDefault="001428C3" w:rsidP="001428C3">
      <w:pPr>
        <w:pStyle w:val="ListParagraph"/>
        <w:numPr>
          <w:ilvl w:val="0"/>
          <w:numId w:val="1"/>
        </w:numPr>
      </w:pPr>
      <w:r>
        <w:t>Review and sign statements as required if no Construction Manager</w:t>
      </w:r>
    </w:p>
    <w:p w14:paraId="773BB362" w14:textId="1EF5BB47" w:rsidR="001428C3" w:rsidRDefault="001428C3" w:rsidP="001428C3">
      <w:pPr>
        <w:pStyle w:val="ListParagraph"/>
        <w:numPr>
          <w:ilvl w:val="0"/>
          <w:numId w:val="1"/>
        </w:numPr>
      </w:pPr>
      <w:r>
        <w:t xml:space="preserve">Review and sign </w:t>
      </w:r>
      <w:r w:rsidR="00C6471F">
        <w:t xml:space="preserve">all </w:t>
      </w:r>
      <w:r>
        <w:t xml:space="preserve">inspector reports </w:t>
      </w:r>
    </w:p>
    <w:p w14:paraId="541E43CC" w14:textId="1EF2BE80" w:rsidR="0070479A" w:rsidRDefault="0070479A" w:rsidP="0070479A">
      <w:pPr>
        <w:pStyle w:val="ListParagraph"/>
        <w:numPr>
          <w:ilvl w:val="0"/>
          <w:numId w:val="1"/>
        </w:numPr>
      </w:pPr>
      <w:r>
        <w:t>Ensure all reporting requirements are being met by inspection</w:t>
      </w:r>
    </w:p>
    <w:p w14:paraId="2203E9CC" w14:textId="2DC6814C" w:rsidR="00C6471F" w:rsidRDefault="00C6471F" w:rsidP="001428C3">
      <w:pPr>
        <w:pStyle w:val="ListParagraph"/>
        <w:numPr>
          <w:ilvl w:val="0"/>
          <w:numId w:val="1"/>
        </w:numPr>
      </w:pPr>
      <w:r>
        <w:t>Review and sign all inspector/office staff bi-weekly invoices</w:t>
      </w:r>
    </w:p>
    <w:p w14:paraId="335B1E92" w14:textId="7CFECFFD" w:rsidR="00C6471F" w:rsidRDefault="00C6471F" w:rsidP="001428C3">
      <w:pPr>
        <w:pStyle w:val="ListParagraph"/>
        <w:numPr>
          <w:ilvl w:val="0"/>
          <w:numId w:val="1"/>
        </w:numPr>
      </w:pPr>
      <w:r>
        <w:t>Perform Areion Weekly Formal Site Inspections</w:t>
      </w:r>
    </w:p>
    <w:p w14:paraId="567E1B3D" w14:textId="0863AEB2" w:rsidR="00C6471F" w:rsidRDefault="00C6471F" w:rsidP="001428C3">
      <w:pPr>
        <w:pStyle w:val="ListParagraph"/>
        <w:numPr>
          <w:ilvl w:val="0"/>
          <w:numId w:val="1"/>
        </w:numPr>
      </w:pPr>
      <w:r>
        <w:lastRenderedPageBreak/>
        <w:t>Chair Areion Weekly Safety Meetings and provide minutes</w:t>
      </w:r>
    </w:p>
    <w:p w14:paraId="485DA366" w14:textId="77777777" w:rsidR="001428C3" w:rsidRDefault="001428C3" w:rsidP="001428C3">
      <w:pPr>
        <w:pStyle w:val="ListParagraph"/>
        <w:numPr>
          <w:ilvl w:val="0"/>
          <w:numId w:val="1"/>
        </w:numPr>
      </w:pPr>
      <w:r>
        <w:t>Provide inspector performance feedback on Inspector Evaluation Form</w:t>
      </w:r>
    </w:p>
    <w:p w14:paraId="73A0AD6C" w14:textId="77777777" w:rsidR="0093310D" w:rsidRDefault="0093310D" w:rsidP="0093310D">
      <w:pPr>
        <w:ind w:left="360"/>
      </w:pPr>
    </w:p>
    <w:p w14:paraId="7629EE0F" w14:textId="4F055CBF" w:rsidR="0093310D" w:rsidRDefault="0093310D" w:rsidP="0093310D">
      <w:pPr>
        <w:pStyle w:val="Heading3"/>
      </w:pPr>
      <w:r>
        <w:t>Office Lead/manager</w:t>
      </w:r>
    </w:p>
    <w:p w14:paraId="7C16A354" w14:textId="0ECC2709" w:rsidR="00D9448F" w:rsidRDefault="00D9448F" w:rsidP="00D9448F">
      <w:pPr>
        <w:pStyle w:val="ListParagraph"/>
        <w:numPr>
          <w:ilvl w:val="0"/>
          <w:numId w:val="1"/>
        </w:numPr>
      </w:pPr>
      <w:r>
        <w:t>Attend morning inspection meeting</w:t>
      </w:r>
    </w:p>
    <w:p w14:paraId="196902F8" w14:textId="23F4A97B" w:rsidR="0082210B" w:rsidRDefault="0082210B" w:rsidP="0082210B">
      <w:pPr>
        <w:pStyle w:val="ListParagraph"/>
        <w:numPr>
          <w:ilvl w:val="0"/>
          <w:numId w:val="1"/>
        </w:numPr>
      </w:pPr>
      <w:r>
        <w:t>Maintain Signature Log</w:t>
      </w:r>
    </w:p>
    <w:p w14:paraId="09A89A01" w14:textId="74042A7F" w:rsidR="0093310D" w:rsidRDefault="0093310D" w:rsidP="0093310D">
      <w:pPr>
        <w:pStyle w:val="ListParagraph"/>
        <w:numPr>
          <w:ilvl w:val="0"/>
          <w:numId w:val="1"/>
        </w:numPr>
      </w:pPr>
      <w:r>
        <w:t>Review and validate tickets, LEMs, invoices for all Contractors</w:t>
      </w:r>
    </w:p>
    <w:p w14:paraId="2428DBE0" w14:textId="474019BC" w:rsidR="0093310D" w:rsidRDefault="0093310D" w:rsidP="0093310D">
      <w:pPr>
        <w:pStyle w:val="ListParagraph"/>
        <w:numPr>
          <w:ilvl w:val="0"/>
          <w:numId w:val="1"/>
        </w:numPr>
      </w:pPr>
      <w:r>
        <w:t>Maintain Change Request Log</w:t>
      </w:r>
    </w:p>
    <w:p w14:paraId="4E87ED1A" w14:textId="3B4964DA" w:rsidR="0093310D" w:rsidRDefault="0093310D" w:rsidP="0093310D">
      <w:pPr>
        <w:pStyle w:val="ListParagraph"/>
        <w:numPr>
          <w:ilvl w:val="0"/>
          <w:numId w:val="1"/>
        </w:numPr>
      </w:pPr>
      <w:r>
        <w:t>Maintain LEM Log daily for ticket status, issues, resolution timelines and outstanding issues</w:t>
      </w:r>
      <w:r w:rsidR="0082210B">
        <w:t xml:space="preserve"> </w:t>
      </w:r>
      <w:r w:rsidR="0082210B" w:rsidRPr="0082210B">
        <w:rPr>
          <w:b/>
          <w:bCs/>
          <w:i/>
          <w:iCs/>
        </w:rPr>
        <w:t xml:space="preserve">Email daily to </w:t>
      </w:r>
      <w:r w:rsidR="00695206">
        <w:rPr>
          <w:b/>
          <w:bCs/>
          <w:i/>
          <w:iCs/>
        </w:rPr>
        <w:t>CM</w:t>
      </w:r>
      <w:r w:rsidR="0082210B" w:rsidRPr="0082210B">
        <w:rPr>
          <w:b/>
          <w:bCs/>
          <w:i/>
          <w:iCs/>
        </w:rPr>
        <w:t>, ACM, Chief Inspector</w:t>
      </w:r>
      <w:r w:rsidR="0082210B">
        <w:rPr>
          <w:b/>
          <w:bCs/>
          <w:i/>
          <w:iCs/>
        </w:rPr>
        <w:t>, Client</w:t>
      </w:r>
    </w:p>
    <w:p w14:paraId="4F9FD849" w14:textId="3ECE19F8" w:rsidR="0093310D" w:rsidRPr="0082210B" w:rsidRDefault="0093310D" w:rsidP="0093310D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t>Maintain and submit weekly accrual log/spreadsheet</w:t>
      </w:r>
      <w:r w:rsidR="0082210B">
        <w:t xml:space="preserve"> </w:t>
      </w:r>
      <w:r w:rsidR="0082210B" w:rsidRPr="0082210B">
        <w:rPr>
          <w:b/>
          <w:bCs/>
          <w:i/>
          <w:iCs/>
        </w:rPr>
        <w:t xml:space="preserve">Email </w:t>
      </w:r>
      <w:r w:rsidR="0082210B">
        <w:rPr>
          <w:b/>
          <w:bCs/>
          <w:i/>
          <w:iCs/>
        </w:rPr>
        <w:t>weekl</w:t>
      </w:r>
      <w:r w:rsidR="0082210B" w:rsidRPr="0082210B">
        <w:rPr>
          <w:b/>
          <w:bCs/>
          <w:i/>
          <w:iCs/>
        </w:rPr>
        <w:t xml:space="preserve">y to </w:t>
      </w:r>
      <w:r w:rsidR="00695206">
        <w:rPr>
          <w:b/>
          <w:bCs/>
          <w:i/>
          <w:iCs/>
        </w:rPr>
        <w:t>CM</w:t>
      </w:r>
      <w:r w:rsidR="0082210B" w:rsidRPr="0082210B">
        <w:rPr>
          <w:b/>
          <w:bCs/>
          <w:i/>
          <w:iCs/>
        </w:rPr>
        <w:t>, ACM, Chief Inspector, Client</w:t>
      </w:r>
    </w:p>
    <w:p w14:paraId="42393A31" w14:textId="416A1527" w:rsidR="0093310D" w:rsidRDefault="0093310D" w:rsidP="0093310D">
      <w:pPr>
        <w:pStyle w:val="ListParagraph"/>
        <w:numPr>
          <w:ilvl w:val="0"/>
          <w:numId w:val="1"/>
        </w:numPr>
      </w:pPr>
      <w:r>
        <w:t xml:space="preserve">Review ticket issues with </w:t>
      </w:r>
      <w:r w:rsidR="0082210B">
        <w:t>ACM &amp; Chief Inspector</w:t>
      </w:r>
      <w:r>
        <w:t xml:space="preserve"> for resolution and status</w:t>
      </w:r>
    </w:p>
    <w:p w14:paraId="287A4331" w14:textId="18D8AC7C" w:rsidR="0093310D" w:rsidRDefault="0093310D" w:rsidP="0093310D">
      <w:pPr>
        <w:pStyle w:val="ListParagraph"/>
        <w:numPr>
          <w:ilvl w:val="0"/>
          <w:numId w:val="1"/>
        </w:numPr>
      </w:pPr>
      <w:r>
        <w:t xml:space="preserve">Correspond with Contractors to resolve </w:t>
      </w:r>
      <w:r w:rsidR="0082210B">
        <w:t>any</w:t>
      </w:r>
      <w:r>
        <w:t xml:space="preserve"> commercial issues</w:t>
      </w:r>
      <w:r w:rsidRPr="00FD29AF">
        <w:t xml:space="preserve"> </w:t>
      </w:r>
      <w:r w:rsidR="0082210B">
        <w:t>and</w:t>
      </w:r>
      <w:r>
        <w:t xml:space="preserve"> ticket disputes.  (Contract Administrator to address contract issues- not manpower, equipment and scope concerns)</w:t>
      </w:r>
    </w:p>
    <w:p w14:paraId="75707D06" w14:textId="3A9EFD39" w:rsidR="0093310D" w:rsidRDefault="0082210B" w:rsidP="0093310D">
      <w:pPr>
        <w:pStyle w:val="ListParagraph"/>
        <w:numPr>
          <w:ilvl w:val="0"/>
          <w:numId w:val="1"/>
        </w:numPr>
      </w:pPr>
      <w:r>
        <w:t>Prepare, r</w:t>
      </w:r>
      <w:r w:rsidR="0093310D">
        <w:t xml:space="preserve">eview and sign statements as required </w:t>
      </w:r>
    </w:p>
    <w:p w14:paraId="7779414B" w14:textId="08BB6494" w:rsidR="0093310D" w:rsidRDefault="0082210B" w:rsidP="0093310D">
      <w:pPr>
        <w:pStyle w:val="ListParagraph"/>
        <w:numPr>
          <w:ilvl w:val="0"/>
          <w:numId w:val="1"/>
        </w:numPr>
      </w:pPr>
      <w:r>
        <w:t>Download</w:t>
      </w:r>
      <w:r w:rsidR="0093310D">
        <w:t xml:space="preserve"> all inspector reports </w:t>
      </w:r>
    </w:p>
    <w:p w14:paraId="01CACCAA" w14:textId="77777777" w:rsidR="0093310D" w:rsidRDefault="0093310D" w:rsidP="0093310D">
      <w:pPr>
        <w:pStyle w:val="ListParagraph"/>
        <w:numPr>
          <w:ilvl w:val="0"/>
          <w:numId w:val="1"/>
        </w:numPr>
      </w:pPr>
      <w:r>
        <w:t>Ensure all reporting requirements are being met by inspection</w:t>
      </w:r>
    </w:p>
    <w:p w14:paraId="5C1A5752" w14:textId="180E4847" w:rsidR="0093310D" w:rsidRDefault="0093310D" w:rsidP="0093310D">
      <w:pPr>
        <w:pStyle w:val="ListParagraph"/>
        <w:numPr>
          <w:ilvl w:val="0"/>
          <w:numId w:val="1"/>
        </w:numPr>
      </w:pPr>
      <w:r>
        <w:t>Review all inspector/office staff bi-weekly invoices</w:t>
      </w:r>
    </w:p>
    <w:p w14:paraId="7994BC28" w14:textId="3072FFC7" w:rsidR="0093310D" w:rsidRDefault="0093310D" w:rsidP="0093310D">
      <w:pPr>
        <w:pStyle w:val="ListParagraph"/>
        <w:numPr>
          <w:ilvl w:val="0"/>
          <w:numId w:val="1"/>
        </w:numPr>
      </w:pPr>
      <w:r>
        <w:t xml:space="preserve">Perform Areion </w:t>
      </w:r>
      <w:r w:rsidR="0082210B">
        <w:t>Monthly</w:t>
      </w:r>
      <w:r>
        <w:t xml:space="preserve"> </w:t>
      </w:r>
      <w:r w:rsidR="0082210B">
        <w:t>Office</w:t>
      </w:r>
      <w:r>
        <w:t xml:space="preserve"> Inspections</w:t>
      </w:r>
    </w:p>
    <w:p w14:paraId="5A03336E" w14:textId="6CA3A86D" w:rsidR="0093310D" w:rsidRDefault="0082210B" w:rsidP="0093310D">
      <w:pPr>
        <w:pStyle w:val="ListParagraph"/>
        <w:numPr>
          <w:ilvl w:val="0"/>
          <w:numId w:val="1"/>
        </w:numPr>
      </w:pPr>
      <w:r>
        <w:t>Attend</w:t>
      </w:r>
      <w:r w:rsidR="0093310D">
        <w:t xml:space="preserve"> Areion Weekly Safety Meetings and provide minutes</w:t>
      </w:r>
      <w:r>
        <w:t xml:space="preserve"> if necessary</w:t>
      </w:r>
    </w:p>
    <w:p w14:paraId="5D81509C" w14:textId="75E25CB6" w:rsidR="0082210B" w:rsidRDefault="0082210B" w:rsidP="0093310D">
      <w:pPr>
        <w:pStyle w:val="ListParagraph"/>
        <w:numPr>
          <w:ilvl w:val="0"/>
          <w:numId w:val="1"/>
        </w:numPr>
      </w:pPr>
      <w:r>
        <w:t>Minute Morning Inspection Meeting (if not performed by Client) &amp; scan/save sign in sheets</w:t>
      </w:r>
    </w:p>
    <w:p w14:paraId="47D8E830" w14:textId="72F31115" w:rsidR="0093310D" w:rsidRDefault="0093310D" w:rsidP="0093310D">
      <w:pPr>
        <w:pStyle w:val="ListParagraph"/>
        <w:numPr>
          <w:ilvl w:val="0"/>
          <w:numId w:val="1"/>
        </w:numPr>
      </w:pPr>
      <w:r>
        <w:t>Provide inspector performance feedback on Inspector Evaluation Form</w:t>
      </w:r>
    </w:p>
    <w:p w14:paraId="71E34F88" w14:textId="6B75761E" w:rsidR="0082210B" w:rsidRDefault="0082210B" w:rsidP="0093310D">
      <w:pPr>
        <w:pStyle w:val="ListParagraph"/>
        <w:numPr>
          <w:ilvl w:val="0"/>
          <w:numId w:val="1"/>
        </w:numPr>
      </w:pPr>
      <w:r>
        <w:t>Assist with Areion turn over package</w:t>
      </w:r>
    </w:p>
    <w:p w14:paraId="144157C9" w14:textId="4F53E58C" w:rsidR="003E0C3A" w:rsidRDefault="003E0C3A" w:rsidP="0093310D">
      <w:pPr>
        <w:pStyle w:val="ListParagraph"/>
        <w:numPr>
          <w:ilvl w:val="0"/>
          <w:numId w:val="1"/>
        </w:numPr>
      </w:pPr>
      <w:r>
        <w:t>Notify Corry, Rick or Chief Inspector when getting direction from Client</w:t>
      </w:r>
    </w:p>
    <w:p w14:paraId="2DEE1C69" w14:textId="613B5B5E" w:rsidR="00683E5A" w:rsidRDefault="00683E5A" w:rsidP="00683E5A">
      <w:pPr>
        <w:pStyle w:val="Heading3"/>
      </w:pPr>
      <w:r>
        <w:t>assistant Chief Inspector</w:t>
      </w:r>
    </w:p>
    <w:p w14:paraId="0C5D4DDB" w14:textId="4CDFF87C" w:rsidR="00A80C89" w:rsidRDefault="00A80C89" w:rsidP="00683E5A">
      <w:pPr>
        <w:pStyle w:val="ListParagraph"/>
        <w:numPr>
          <w:ilvl w:val="0"/>
          <w:numId w:val="1"/>
        </w:numPr>
      </w:pPr>
      <w:r>
        <w:t>Assist with assigning inspectors their field positions</w:t>
      </w:r>
    </w:p>
    <w:p w14:paraId="474C7F2B" w14:textId="2CE68730" w:rsidR="00A80C89" w:rsidRDefault="00A80C89" w:rsidP="00683E5A">
      <w:pPr>
        <w:pStyle w:val="ListParagraph"/>
        <w:numPr>
          <w:ilvl w:val="0"/>
          <w:numId w:val="1"/>
        </w:numPr>
      </w:pPr>
      <w:r>
        <w:t>Monitor and assist inspection staff on the ROW</w:t>
      </w:r>
    </w:p>
    <w:p w14:paraId="22DD0199" w14:textId="6AF69FF7" w:rsidR="005245D5" w:rsidRDefault="005245D5" w:rsidP="00683E5A">
      <w:pPr>
        <w:pStyle w:val="ListParagraph"/>
        <w:numPr>
          <w:ilvl w:val="0"/>
          <w:numId w:val="1"/>
        </w:numPr>
      </w:pPr>
      <w:r>
        <w:t>Report to Chief Inspector any manpower issues, Contractor concerns,, etc.</w:t>
      </w:r>
    </w:p>
    <w:p w14:paraId="6CB26780" w14:textId="1385BAD6" w:rsidR="00683E5A" w:rsidRDefault="00683E5A" w:rsidP="00683E5A">
      <w:pPr>
        <w:pStyle w:val="ListParagraph"/>
        <w:numPr>
          <w:ilvl w:val="0"/>
          <w:numId w:val="1"/>
        </w:numPr>
      </w:pPr>
      <w:r>
        <w:t>Write a Daily Assistant Chief Inspector Report and distribute to assigned personnel</w:t>
      </w:r>
    </w:p>
    <w:p w14:paraId="13397CC8" w14:textId="629A1932" w:rsidR="00683E5A" w:rsidRDefault="00683E5A" w:rsidP="00683E5A">
      <w:pPr>
        <w:pStyle w:val="ListParagraph"/>
        <w:numPr>
          <w:ilvl w:val="0"/>
          <w:numId w:val="1"/>
        </w:numPr>
      </w:pPr>
      <w:r>
        <w:t>Write Daily Progress Report (including KP spreadsheet) based on all inspector progress reporting and distribute to assigned personnel</w:t>
      </w:r>
    </w:p>
    <w:p w14:paraId="5FAB5546" w14:textId="47D96DD5" w:rsidR="00683E5A" w:rsidRDefault="00683E5A" w:rsidP="00683E5A">
      <w:pPr>
        <w:pStyle w:val="ListParagraph"/>
        <w:numPr>
          <w:ilvl w:val="0"/>
          <w:numId w:val="1"/>
        </w:numPr>
      </w:pPr>
      <w:r>
        <w:lastRenderedPageBreak/>
        <w:t xml:space="preserve">Work with Rick, ACM, Chief Inspector (if applicable) to assign and plan inspection/office manpower based on m/l contractor’s schedule, discussions, two-week look </w:t>
      </w:r>
      <w:proofErr w:type="spellStart"/>
      <w:r>
        <w:t>aheads</w:t>
      </w:r>
      <w:proofErr w:type="spellEnd"/>
      <w:r>
        <w:t xml:space="preserve"> and work loads</w:t>
      </w:r>
    </w:p>
    <w:p w14:paraId="4AF357BD" w14:textId="1336D9F8" w:rsidR="00683E5A" w:rsidRDefault="00683E5A" w:rsidP="00683E5A">
      <w:pPr>
        <w:pStyle w:val="ListParagraph"/>
        <w:numPr>
          <w:ilvl w:val="0"/>
          <w:numId w:val="1"/>
        </w:numPr>
      </w:pPr>
      <w:r>
        <w:t>Review and sign tickets, LEMs, invoices for Contractors (if applicable)</w:t>
      </w:r>
    </w:p>
    <w:p w14:paraId="6D65F157" w14:textId="5238C081" w:rsidR="00683E5A" w:rsidRDefault="00683E5A" w:rsidP="00683E5A">
      <w:pPr>
        <w:pStyle w:val="ListParagraph"/>
        <w:numPr>
          <w:ilvl w:val="0"/>
          <w:numId w:val="1"/>
        </w:numPr>
      </w:pPr>
      <w:r>
        <w:t xml:space="preserve">Review and sign all inspector reports </w:t>
      </w:r>
      <w:r w:rsidR="00A80C89">
        <w:t>(if applicable)</w:t>
      </w:r>
    </w:p>
    <w:p w14:paraId="7AE87D2E" w14:textId="77777777" w:rsidR="00683E5A" w:rsidRDefault="00683E5A" w:rsidP="00683E5A">
      <w:pPr>
        <w:pStyle w:val="ListParagraph"/>
        <w:numPr>
          <w:ilvl w:val="0"/>
          <w:numId w:val="1"/>
        </w:numPr>
      </w:pPr>
      <w:r>
        <w:t>Ensure all reporting requirements are being met by inspection</w:t>
      </w:r>
    </w:p>
    <w:p w14:paraId="4B2C31BD" w14:textId="77777777" w:rsidR="00683E5A" w:rsidRDefault="00683E5A" w:rsidP="00683E5A">
      <w:pPr>
        <w:pStyle w:val="ListParagraph"/>
        <w:numPr>
          <w:ilvl w:val="0"/>
          <w:numId w:val="1"/>
        </w:numPr>
      </w:pPr>
      <w:r>
        <w:t>Perform Areion Weekly Formal Site Inspections</w:t>
      </w:r>
    </w:p>
    <w:p w14:paraId="4CF7B897" w14:textId="77777777" w:rsidR="00683E5A" w:rsidRDefault="00683E5A" w:rsidP="00683E5A">
      <w:pPr>
        <w:pStyle w:val="ListParagraph"/>
        <w:numPr>
          <w:ilvl w:val="0"/>
          <w:numId w:val="1"/>
        </w:numPr>
      </w:pPr>
      <w:r>
        <w:t>Provide inspector performance feedback on Inspector Evaluation Form</w:t>
      </w:r>
    </w:p>
    <w:p w14:paraId="56715C49" w14:textId="77777777" w:rsidR="00683E5A" w:rsidRDefault="00683E5A" w:rsidP="00683E5A">
      <w:pPr>
        <w:ind w:left="360"/>
      </w:pPr>
    </w:p>
    <w:p w14:paraId="16DE575B" w14:textId="5B642D4C" w:rsidR="00D812BC" w:rsidRDefault="00D812BC" w:rsidP="0093310D"/>
    <w:p w14:paraId="45663AF9" w14:textId="77777777" w:rsidR="00E84497" w:rsidRDefault="00E84497" w:rsidP="00D812BC"/>
    <w:sectPr w:rsidR="00E84497" w:rsidSect="00D30152">
      <w:footerReference w:type="default" r:id="rId7"/>
      <w:pgSz w:w="12240" w:h="15840"/>
      <w:pgMar w:top="226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B1559" w14:textId="77777777" w:rsidR="002E7E4B" w:rsidRDefault="002E7E4B" w:rsidP="007816D3">
      <w:pPr>
        <w:spacing w:after="0" w:line="240" w:lineRule="auto"/>
      </w:pPr>
      <w:r>
        <w:separator/>
      </w:r>
    </w:p>
  </w:endnote>
  <w:endnote w:type="continuationSeparator" w:id="0">
    <w:p w14:paraId="5B173DB6" w14:textId="77777777" w:rsidR="002E7E4B" w:rsidRDefault="002E7E4B" w:rsidP="00781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64" w:type="pct"/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327"/>
      <w:gridCol w:w="997"/>
    </w:tblGrid>
    <w:tr w:rsidR="00695206" w14:paraId="548760D6" w14:textId="77777777" w:rsidTr="00695206">
      <w:tc>
        <w:tcPr>
          <w:tcW w:w="1235" w:type="pct"/>
          <w:tcBorders>
            <w:top w:val="single" w:sz="4" w:space="0" w:color="7F7F7F" w:themeColor="text1" w:themeTint="80"/>
          </w:tcBorders>
        </w:tcPr>
        <w:p w14:paraId="2CA0B617" w14:textId="77777777" w:rsidR="00695206" w:rsidRPr="00041EE9" w:rsidRDefault="00695206" w:rsidP="00041EE9">
          <w:pPr>
            <w:pStyle w:val="Footer"/>
            <w:jc w:val="right"/>
            <w:rPr>
              <w:color w:val="7F7F7F" w:themeColor="text1" w:themeTint="80"/>
            </w:rPr>
          </w:pPr>
        </w:p>
      </w:tc>
      <w:tc>
        <w:tcPr>
          <w:tcW w:w="3765" w:type="pct"/>
          <w:tcBorders>
            <w:top w:val="single" w:sz="4" w:space="0" w:color="C0504D" w:themeColor="accent2"/>
            <w:bottom w:val="single" w:sz="4" w:space="0" w:color="C0504D" w:themeColor="accent2"/>
          </w:tcBorders>
          <w:shd w:val="clear" w:color="auto" w:fill="233746"/>
        </w:tcPr>
        <w:p w14:paraId="2C766181" w14:textId="77777777" w:rsidR="00695206" w:rsidRDefault="00695206" w:rsidP="0072069D">
          <w:pPr>
            <w:pStyle w:val="Header"/>
            <w:jc w:val="right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041EE9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  <w:tr w:rsidR="00695206" w14:paraId="0E9EAC26" w14:textId="77777777" w:rsidTr="00695206">
      <w:tc>
        <w:tcPr>
          <w:tcW w:w="1235" w:type="pct"/>
        </w:tcPr>
        <w:p w14:paraId="1816070F" w14:textId="77777777" w:rsidR="00695206" w:rsidRPr="00041EE9" w:rsidRDefault="00695206" w:rsidP="00041EE9">
          <w:pPr>
            <w:pStyle w:val="Footer"/>
            <w:jc w:val="right"/>
            <w:rPr>
              <w:b/>
              <w:color w:val="7F7F7F" w:themeColor="text1" w:themeTint="80"/>
              <w:sz w:val="28"/>
            </w:rPr>
          </w:pPr>
        </w:p>
      </w:tc>
      <w:tc>
        <w:tcPr>
          <w:tcW w:w="3765" w:type="pct"/>
          <w:tcBorders>
            <w:top w:val="single" w:sz="4" w:space="0" w:color="C0504D" w:themeColor="accent2"/>
          </w:tcBorders>
        </w:tcPr>
        <w:p w14:paraId="201988B8" w14:textId="77777777" w:rsidR="00695206" w:rsidRDefault="00695206" w:rsidP="007D5910">
          <w:pPr>
            <w:pStyle w:val="Footer"/>
          </w:pPr>
        </w:p>
      </w:tc>
    </w:tr>
  </w:tbl>
  <w:p w14:paraId="783EF535" w14:textId="77777777" w:rsidR="0072069D" w:rsidRDefault="007206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D49B8" w14:textId="77777777" w:rsidR="002E7E4B" w:rsidRDefault="002E7E4B" w:rsidP="007816D3">
      <w:pPr>
        <w:spacing w:after="0" w:line="240" w:lineRule="auto"/>
      </w:pPr>
      <w:r>
        <w:separator/>
      </w:r>
    </w:p>
  </w:footnote>
  <w:footnote w:type="continuationSeparator" w:id="0">
    <w:p w14:paraId="6445D24C" w14:textId="77777777" w:rsidR="002E7E4B" w:rsidRDefault="002E7E4B" w:rsidP="00781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1CAC"/>
    <w:multiLevelType w:val="hybridMultilevel"/>
    <w:tmpl w:val="707804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11795"/>
    <w:multiLevelType w:val="hybridMultilevel"/>
    <w:tmpl w:val="CF1E3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108621">
    <w:abstractNumId w:val="0"/>
  </w:num>
  <w:num w:numId="2" w16cid:durableId="567497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F1"/>
    <w:rsid w:val="00041EE9"/>
    <w:rsid w:val="001428C3"/>
    <w:rsid w:val="0015026E"/>
    <w:rsid w:val="002504A8"/>
    <w:rsid w:val="002D6063"/>
    <w:rsid w:val="002E7E4B"/>
    <w:rsid w:val="003B01F1"/>
    <w:rsid w:val="003E0C3A"/>
    <w:rsid w:val="003F3CF1"/>
    <w:rsid w:val="003F45F9"/>
    <w:rsid w:val="00471B56"/>
    <w:rsid w:val="004D6FAD"/>
    <w:rsid w:val="005245D5"/>
    <w:rsid w:val="005C25D6"/>
    <w:rsid w:val="006009E6"/>
    <w:rsid w:val="00683E5A"/>
    <w:rsid w:val="00695206"/>
    <w:rsid w:val="00703287"/>
    <w:rsid w:val="0070479A"/>
    <w:rsid w:val="0072069D"/>
    <w:rsid w:val="00750DCB"/>
    <w:rsid w:val="007816D3"/>
    <w:rsid w:val="0082210B"/>
    <w:rsid w:val="00853C27"/>
    <w:rsid w:val="008C0067"/>
    <w:rsid w:val="00931B37"/>
    <w:rsid w:val="0093310D"/>
    <w:rsid w:val="00951DC5"/>
    <w:rsid w:val="0095702F"/>
    <w:rsid w:val="00A80C89"/>
    <w:rsid w:val="00A81A96"/>
    <w:rsid w:val="00AB760B"/>
    <w:rsid w:val="00BB4078"/>
    <w:rsid w:val="00C6471F"/>
    <w:rsid w:val="00CA76AD"/>
    <w:rsid w:val="00D07CCD"/>
    <w:rsid w:val="00D30152"/>
    <w:rsid w:val="00D47B19"/>
    <w:rsid w:val="00D812BC"/>
    <w:rsid w:val="00D9448F"/>
    <w:rsid w:val="00E84497"/>
    <w:rsid w:val="00F24641"/>
    <w:rsid w:val="00FD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9315D"/>
  <w15:docId w15:val="{965F2051-ED1B-A646-AAC4-A13FA23F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C2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EE9"/>
    <w:pPr>
      <w:keepNext/>
      <w:keepLines/>
      <w:spacing w:before="240" w:after="0"/>
      <w:jc w:val="both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152"/>
    <w:pPr>
      <w:keepNext/>
      <w:keepLines/>
      <w:spacing w:before="200" w:after="0"/>
      <w:outlineLvl w:val="1"/>
    </w:pPr>
    <w:rPr>
      <w:rFonts w:eastAsiaTheme="majorEastAsia" w:cstheme="majorBidi"/>
      <w:b/>
      <w:bCs/>
      <w:caps/>
      <w:color w:val="7F7F7F" w:themeColor="text1" w:themeTint="80"/>
      <w:spacing w:val="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C27"/>
    <w:pPr>
      <w:keepNext/>
      <w:keepLines/>
      <w:spacing w:before="200" w:after="0"/>
      <w:outlineLvl w:val="2"/>
    </w:pPr>
    <w:rPr>
      <w:rFonts w:eastAsiaTheme="majorEastAsia" w:cstheme="majorBidi"/>
      <w:b/>
      <w:bCs/>
      <w:caps/>
      <w:color w:val="7F7F7F" w:themeColor="text1" w:themeTint="80"/>
      <w:spacing w:val="2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3CF1"/>
    <w:pPr>
      <w:pBdr>
        <w:bottom w:val="single" w:sz="12" w:space="4" w:color="FCB600"/>
      </w:pBdr>
      <w:spacing w:after="300" w:line="240" w:lineRule="auto"/>
      <w:contextualSpacing/>
      <w:jc w:val="both"/>
    </w:pPr>
    <w:rPr>
      <w:rFonts w:eastAsiaTheme="majorEastAsia" w:cstheme="majorBidi"/>
      <w:caps/>
      <w:color w:val="233746"/>
      <w:spacing w:val="3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3CF1"/>
    <w:rPr>
      <w:rFonts w:eastAsiaTheme="majorEastAsia" w:cstheme="majorBidi"/>
      <w:caps/>
      <w:color w:val="233746"/>
      <w:spacing w:val="30"/>
      <w:kern w:val="28"/>
      <w:sz w:val="44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41EE9"/>
    <w:rPr>
      <w:rFonts w:eastAsiaTheme="majorEastAsia" w:cstheme="majorBidi"/>
      <w:b/>
      <w:bCs/>
      <w:color w:val="365F91" w:themeColor="accent1" w:themeShade="BF"/>
      <w:sz w:val="40"/>
      <w:szCs w:val="28"/>
    </w:rPr>
  </w:style>
  <w:style w:type="paragraph" w:styleId="Header">
    <w:name w:val="header"/>
    <w:basedOn w:val="Normal"/>
    <w:link w:val="HeaderChar"/>
    <w:uiPriority w:val="99"/>
    <w:unhideWhenUsed/>
    <w:rsid w:val="00781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6D3"/>
  </w:style>
  <w:style w:type="paragraph" w:styleId="Footer">
    <w:name w:val="footer"/>
    <w:basedOn w:val="Normal"/>
    <w:link w:val="FooterChar"/>
    <w:uiPriority w:val="99"/>
    <w:unhideWhenUsed/>
    <w:rsid w:val="00781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6D3"/>
  </w:style>
  <w:style w:type="paragraph" w:styleId="BalloonText">
    <w:name w:val="Balloon Text"/>
    <w:basedOn w:val="Normal"/>
    <w:link w:val="BalloonTextChar"/>
    <w:uiPriority w:val="99"/>
    <w:semiHidden/>
    <w:unhideWhenUsed/>
    <w:rsid w:val="007816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6D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30152"/>
    <w:rPr>
      <w:rFonts w:eastAsiaTheme="majorEastAsia" w:cstheme="majorBidi"/>
      <w:b/>
      <w:bCs/>
      <w:caps/>
      <w:color w:val="7F7F7F" w:themeColor="text1" w:themeTint="80"/>
      <w:spacing w:val="2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53C27"/>
    <w:rPr>
      <w:rFonts w:eastAsiaTheme="majorEastAsia" w:cstheme="majorBidi"/>
      <w:b/>
      <w:bCs/>
      <w:caps/>
      <w:color w:val="7F7F7F" w:themeColor="text1" w:themeTint="80"/>
      <w:spacing w:val="20"/>
      <w:sz w:val="28"/>
    </w:rPr>
  </w:style>
  <w:style w:type="paragraph" w:styleId="ListParagraph">
    <w:name w:val="List Paragraph"/>
    <w:basedOn w:val="Normal"/>
    <w:uiPriority w:val="34"/>
    <w:rsid w:val="00D812BC"/>
    <w:pPr>
      <w:ind w:left="720"/>
      <w:contextualSpacing/>
    </w:pPr>
  </w:style>
  <w:style w:type="table" w:styleId="TableGrid">
    <w:name w:val="Table Grid"/>
    <w:basedOn w:val="TableNormal"/>
    <w:uiPriority w:val="59"/>
    <w:rsid w:val="00041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41EE9"/>
    <w:pPr>
      <w:spacing w:after="0" w:line="240" w:lineRule="auto"/>
    </w:pPr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E9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365F91" w:themeColor="accent1" w:themeShade="BF"/>
      <w:spacing w:val="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41EE9"/>
    <w:rPr>
      <w:rFonts w:asciiTheme="majorHAnsi" w:eastAsiaTheme="majorEastAsia" w:hAnsiTheme="majorHAnsi" w:cstheme="majorBidi"/>
      <w:i/>
      <w:iCs/>
      <w:color w:val="365F91" w:themeColor="accent1" w:themeShade="BF"/>
      <w:spacing w:val="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orrinebarta/Documents/Areion/Vertical%20Motion/0-LOGOs/Letterhead/v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v1.dotx</Template>
  <TotalTime>83</TotalTime>
  <Pages>4</Pages>
  <Words>742</Words>
  <Characters>4602</Characters>
  <Application>Microsoft Office Word</Application>
  <DocSecurity>0</DocSecurity>
  <Lines>109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Corrine Barta</dc:creator>
  <cp:lastModifiedBy>Rick Judson</cp:lastModifiedBy>
  <cp:revision>44</cp:revision>
  <dcterms:created xsi:type="dcterms:W3CDTF">2020-01-28T00:34:00Z</dcterms:created>
  <dcterms:modified xsi:type="dcterms:W3CDTF">2026-03-21T21:58:00Z</dcterms:modified>
</cp:coreProperties>
</file>